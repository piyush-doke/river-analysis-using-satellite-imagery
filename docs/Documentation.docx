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3256631"/>
        <w:docPartObj>
          <w:docPartGallery w:val="Cover Pages"/>
          <w:docPartUnique/>
        </w:docPartObj>
      </w:sdtPr>
      <w:sdtEndPr/>
      <w:sdtContent>
        <w:p w14:paraId="1C56DCB2" w14:textId="7C2DAB4B" w:rsidR="00942779" w:rsidRDefault="00942779">
          <w:r>
            <w:rPr>
              <w:noProof/>
            </w:rPr>
            <mc:AlternateContent>
              <mc:Choice Requires="wpg">
                <w:drawing>
                  <wp:anchor distT="0" distB="0" distL="114300" distR="114300" simplePos="0" relativeHeight="251659264" behindDoc="1" locked="0" layoutInCell="1" allowOverlap="1" wp14:anchorId="4B5D52E2" wp14:editId="55736688">
                    <wp:simplePos x="0" y="0"/>
                    <wp:positionH relativeFrom="page">
                      <wp:align>right</wp:align>
                    </wp:positionH>
                    <wp:positionV relativeFrom="page">
                      <wp:align>top</wp:align>
                    </wp:positionV>
                    <wp:extent cx="7764780" cy="10054590"/>
                    <wp:effectExtent l="0" t="0" r="7620" b="3810"/>
                    <wp:wrapNone/>
                    <wp:docPr id="48" name="Group 48"/>
                    <wp:cNvGraphicFramePr/>
                    <a:graphic xmlns:a="http://schemas.openxmlformats.org/drawingml/2006/main">
                      <a:graphicData uri="http://schemas.microsoft.com/office/word/2010/wordprocessingGroup">
                        <wpg:wgp>
                          <wpg:cNvGrpSpPr/>
                          <wpg:grpSpPr>
                            <a:xfrm>
                              <a:off x="0" y="0"/>
                              <a:ext cx="7764780" cy="1005459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1B8966F" w14:textId="77777777" w:rsidR="00942779" w:rsidRDefault="0094277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A1A5145" w14:textId="1B5EE247" w:rsidR="00942779" w:rsidRDefault="00942779">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River Detection algorithm</w:t>
                                      </w:r>
                                    </w:p>
                                  </w:sdtContent>
                                </w:sdt>
                                <w:sdt>
                                  <w:sdtPr>
                                    <w:rPr>
                                      <w:color w:val="F07F09"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EACC7F0" w14:textId="04204263" w:rsidR="00942779" w:rsidRDefault="00942779">
                                      <w:pPr>
                                        <w:pStyle w:val="NoSpacing"/>
                                        <w:spacing w:before="120"/>
                                        <w:rPr>
                                          <w:color w:val="F07F09" w:themeColor="accent1"/>
                                          <w:sz w:val="36"/>
                                          <w:szCs w:val="36"/>
                                        </w:rPr>
                                      </w:pPr>
                                      <w:r>
                                        <w:rPr>
                                          <w:color w:val="F07F09" w:themeColor="accent1"/>
                                          <w:sz w:val="36"/>
                                          <w:szCs w:val="36"/>
                                        </w:rPr>
                                        <w:t>Documentation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5D52E2" id="Group 48" o:spid="_x0000_s1026" style="position:absolute;margin-left:560.2pt;margin-top:0;width:611.4pt;height:791.7pt;z-index:-251657216;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BHQkAAAgxAAAOAAAAZHJzL2Uyb0RvYy54bWzsm1mP20YSx98D5DsQfFxgLN6HYDnwkTEC&#10;zCZGPIs8UxR1wBTJkBxL3sV+9/1XdTfVokjNOKO1dwG9jHgUq6urq/tXR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383838 [3122]" stroked="f" strokeweight="1pt">
                        <v:fill color2="#2c2c2c [2882]" angle="348" colors="0 #737373;6554f #737373" focus="100%" type="gradient"/>
                        <v:textbox inset="54pt,54pt,1in,5in">
                          <w:txbxContent>
                            <w:p w14:paraId="21B8966F" w14:textId="77777777" w:rsidR="00942779" w:rsidRDefault="0094277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A1A5145" w14:textId="1B5EE247" w:rsidR="00942779" w:rsidRDefault="00942779">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River Detection algorithm</w:t>
                                </w:r>
                              </w:p>
                            </w:sdtContent>
                          </w:sdt>
                          <w:sdt>
                            <w:sdtPr>
                              <w:rPr>
                                <w:color w:val="F07F09"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EACC7F0" w14:textId="04204263" w:rsidR="00942779" w:rsidRDefault="00942779">
                                <w:pPr>
                                  <w:pStyle w:val="NoSpacing"/>
                                  <w:spacing w:before="120"/>
                                  <w:rPr>
                                    <w:color w:val="F07F09" w:themeColor="accent1"/>
                                    <w:sz w:val="36"/>
                                    <w:szCs w:val="36"/>
                                  </w:rPr>
                                </w:pPr>
                                <w:r>
                                  <w:rPr>
                                    <w:color w:val="F07F09" w:themeColor="accent1"/>
                                    <w:sz w:val="36"/>
                                    <w:szCs w:val="36"/>
                                  </w:rPr>
                                  <w:t>Documentation</w:t>
                                </w:r>
                              </w:p>
                            </w:sdtContent>
                          </w:sdt>
                        </w:txbxContent>
                      </v:textbox>
                    </v:shape>
                    <w10:wrap anchorx="page" anchory="page"/>
                  </v:group>
                </w:pict>
              </mc:Fallback>
            </mc:AlternateContent>
          </w:r>
        </w:p>
        <w:p w14:paraId="7ABC944E" w14:textId="4CFC0A8D" w:rsidR="00942779" w:rsidRDefault="00942779">
          <w:pPr>
            <w:rPr>
              <w:rFonts w:asciiTheme="majorHAnsi" w:eastAsiaTheme="majorEastAsia" w:hAnsiTheme="majorHAnsi" w:cstheme="majorBidi"/>
              <w:sz w:val="56"/>
              <w:szCs w:val="56"/>
            </w:rPr>
          </w:pPr>
          <w:r>
            <w:br w:type="page"/>
          </w:r>
        </w:p>
      </w:sdtContent>
    </w:sdt>
    <w:p w14:paraId="1B20BC09" w14:textId="02F3AE7E" w:rsidR="00A10484" w:rsidRDefault="00942779">
      <w:pPr>
        <w:pStyle w:val="Title"/>
      </w:pPr>
      <w:r>
        <w:lastRenderedPageBreak/>
        <w:t>INTRODUCTION</w:t>
      </w:r>
    </w:p>
    <w:p w14:paraId="51DA76A4" w14:textId="1D1DABFD" w:rsidR="00855982" w:rsidRPr="00855982" w:rsidRDefault="00942779" w:rsidP="00855982">
      <w:pPr>
        <w:pStyle w:val="Heading1"/>
      </w:pPr>
      <w:r>
        <w:t>A</w:t>
      </w:r>
      <w:r w:rsidR="003D481B">
        <w:t>bout</w:t>
      </w:r>
      <w:r>
        <w:t xml:space="preserve"> T</w:t>
      </w:r>
      <w:r w:rsidR="003D481B">
        <w:t>he</w:t>
      </w:r>
      <w:r>
        <w:t xml:space="preserve"> </w:t>
      </w:r>
      <w:r w:rsidR="000F15CC">
        <w:t>Algorithm</w:t>
      </w:r>
    </w:p>
    <w:p w14:paraId="4224303C" w14:textId="6777A294" w:rsidR="00855982" w:rsidRDefault="00942779" w:rsidP="00942779">
      <w:pPr>
        <w:ind w:firstLine="708"/>
      </w:pPr>
      <w:r>
        <w:t>We have built an image processing algorithm in python</w:t>
      </w:r>
      <w:r w:rsidR="00A3654B">
        <w:t xml:space="preserve"> 3</w:t>
      </w:r>
      <w:r w:rsidR="000A6DA3">
        <w:t>,</w:t>
      </w:r>
      <w:r>
        <w:t xml:space="preserve"> which take</w:t>
      </w:r>
      <w:r w:rsidR="00A3654B">
        <w:t>s</w:t>
      </w:r>
      <w:r w:rsidR="000A6DA3">
        <w:t xml:space="preserve"> </w:t>
      </w:r>
      <w:r w:rsidR="00EA3399">
        <w:t xml:space="preserve">satellite </w:t>
      </w:r>
      <w:r w:rsidR="000A6DA3">
        <w:t>river</w:t>
      </w:r>
      <w:r>
        <w:t xml:space="preserve"> image as an input, analyses it, and returns data about the features of the river like the information about the different reaches, junctions, isolated land areas and most importantly the average width of </w:t>
      </w:r>
      <w:r w:rsidR="000A6DA3">
        <w:t>all the reaches and also the river</w:t>
      </w:r>
      <w:r>
        <w:t>.</w:t>
      </w:r>
    </w:p>
    <w:p w14:paraId="4CD9A6DC" w14:textId="54E32A06" w:rsidR="00863D9C" w:rsidRDefault="00863D9C" w:rsidP="00942779">
      <w:pPr>
        <w:ind w:firstLine="708"/>
      </w:pPr>
      <w:r>
        <w:t>The code is mainly divided into two parts:</w:t>
      </w:r>
    </w:p>
    <w:p w14:paraId="29D01BCC" w14:textId="5B847F0B" w:rsidR="00863D9C" w:rsidRDefault="00863D9C" w:rsidP="00863D9C">
      <w:pPr>
        <w:pStyle w:val="ListParagraph"/>
        <w:numPr>
          <w:ilvl w:val="0"/>
          <w:numId w:val="30"/>
        </w:numPr>
      </w:pPr>
      <w:r>
        <w:t>Image Preprocessin</w:t>
      </w:r>
      <w:r w:rsidR="000866C1">
        <w:t>g</w:t>
      </w:r>
      <w:r w:rsidR="00D750FC">
        <w:t xml:space="preserve">  </w:t>
      </w:r>
    </w:p>
    <w:p w14:paraId="513A5324" w14:textId="1BC205F4" w:rsidR="00863D9C" w:rsidRDefault="00863D9C" w:rsidP="00863D9C">
      <w:pPr>
        <w:pStyle w:val="ListParagraph"/>
        <w:numPr>
          <w:ilvl w:val="0"/>
          <w:numId w:val="30"/>
        </w:numPr>
      </w:pPr>
      <w:r>
        <w:t>Calculating the average width</w:t>
      </w:r>
    </w:p>
    <w:p w14:paraId="6B2BD773" w14:textId="509F2623" w:rsidR="00942779" w:rsidRDefault="00942779" w:rsidP="00942779">
      <w:pPr>
        <w:ind w:firstLine="708"/>
      </w:pPr>
      <w:r>
        <w:t>The algorithm uses complex libraries and algorithms like</w:t>
      </w:r>
      <w:r w:rsidR="00863D9C">
        <w:t xml:space="preserve"> Otsu’s binarization for thresholding, contour recognition for finding linear river geometries, skeletonization and a few more. We will be discussing </w:t>
      </w:r>
      <w:r w:rsidR="001F0BF7">
        <w:t>the whole algorithm</w:t>
      </w:r>
      <w:r w:rsidR="00863D9C">
        <w:t xml:space="preserve"> in detail as we go ahead.</w:t>
      </w:r>
    </w:p>
    <w:p w14:paraId="64DC02FB" w14:textId="4ADE8261" w:rsidR="003D481B" w:rsidRPr="00855982" w:rsidRDefault="003D481B" w:rsidP="003D481B">
      <w:pPr>
        <w:pStyle w:val="Heading1"/>
      </w:pPr>
      <w:r>
        <w:t>Libraries Used</w:t>
      </w:r>
    </w:p>
    <w:p w14:paraId="0979E9D6" w14:textId="33378FB2" w:rsidR="00863D9C" w:rsidRDefault="003D481B" w:rsidP="003D481B">
      <w:r>
        <w:t>The python libraries used are as follows:</w:t>
      </w:r>
    </w:p>
    <w:p w14:paraId="75908052" w14:textId="7C61CC36" w:rsidR="003D481B" w:rsidRDefault="003D481B" w:rsidP="003D481B">
      <w:pPr>
        <w:pStyle w:val="ListParagraph"/>
        <w:numPr>
          <w:ilvl w:val="0"/>
          <w:numId w:val="31"/>
        </w:numPr>
      </w:pPr>
      <w:r>
        <w:t>Cycler</w:t>
      </w:r>
    </w:p>
    <w:p w14:paraId="4EE42043" w14:textId="3307BA2F" w:rsidR="003D481B" w:rsidRDefault="003D481B" w:rsidP="003D481B">
      <w:pPr>
        <w:pStyle w:val="ListParagraph"/>
        <w:numPr>
          <w:ilvl w:val="0"/>
          <w:numId w:val="31"/>
        </w:numPr>
      </w:pPr>
      <w:r>
        <w:t>Decorator</w:t>
      </w:r>
    </w:p>
    <w:p w14:paraId="4A7E781D" w14:textId="26F517D9" w:rsidR="003D481B" w:rsidRDefault="003D481B" w:rsidP="003D481B">
      <w:pPr>
        <w:pStyle w:val="ListParagraph"/>
        <w:numPr>
          <w:ilvl w:val="0"/>
          <w:numId w:val="31"/>
        </w:numPr>
      </w:pPr>
      <w:r>
        <w:t>Image</w:t>
      </w:r>
    </w:p>
    <w:p w14:paraId="23A0AA9D" w14:textId="3F839471" w:rsidR="003D481B" w:rsidRDefault="003D481B" w:rsidP="003D481B">
      <w:pPr>
        <w:pStyle w:val="ListParagraph"/>
        <w:numPr>
          <w:ilvl w:val="0"/>
          <w:numId w:val="31"/>
        </w:numPr>
      </w:pPr>
      <w:proofErr w:type="spellStart"/>
      <w:r>
        <w:t>Kiwisolver</w:t>
      </w:r>
      <w:proofErr w:type="spellEnd"/>
    </w:p>
    <w:p w14:paraId="35E2766A" w14:textId="5A07E846" w:rsidR="003D481B" w:rsidRDefault="003D481B" w:rsidP="003D481B">
      <w:pPr>
        <w:pStyle w:val="ListParagraph"/>
        <w:numPr>
          <w:ilvl w:val="0"/>
          <w:numId w:val="31"/>
        </w:numPr>
      </w:pPr>
      <w:r>
        <w:t>Matplotlib</w:t>
      </w:r>
    </w:p>
    <w:p w14:paraId="4FBDA7E0" w14:textId="66BB7ED8" w:rsidR="003D481B" w:rsidRDefault="003D481B" w:rsidP="003D481B">
      <w:pPr>
        <w:pStyle w:val="ListParagraph"/>
        <w:numPr>
          <w:ilvl w:val="0"/>
          <w:numId w:val="31"/>
        </w:numPr>
      </w:pPr>
      <w:proofErr w:type="spellStart"/>
      <w:r>
        <w:t>Mysql</w:t>
      </w:r>
      <w:proofErr w:type="spellEnd"/>
      <w:r>
        <w:t>-connector-python</w:t>
      </w:r>
    </w:p>
    <w:p w14:paraId="41FE1456" w14:textId="0FE35267" w:rsidR="003D481B" w:rsidRDefault="003D481B" w:rsidP="003D481B">
      <w:pPr>
        <w:pStyle w:val="ListParagraph"/>
        <w:numPr>
          <w:ilvl w:val="0"/>
          <w:numId w:val="31"/>
        </w:numPr>
      </w:pPr>
      <w:proofErr w:type="spellStart"/>
      <w:r>
        <w:t>Networkx</w:t>
      </w:r>
      <w:proofErr w:type="spellEnd"/>
    </w:p>
    <w:p w14:paraId="1EDCE195" w14:textId="222FFA23" w:rsidR="003C0522" w:rsidRDefault="003C0522" w:rsidP="003D481B">
      <w:pPr>
        <w:pStyle w:val="ListParagraph"/>
        <w:numPr>
          <w:ilvl w:val="0"/>
          <w:numId w:val="31"/>
        </w:numPr>
      </w:pPr>
      <w:proofErr w:type="spellStart"/>
      <w:r>
        <w:t>Numpy</w:t>
      </w:r>
      <w:proofErr w:type="spellEnd"/>
    </w:p>
    <w:p w14:paraId="4FC74A2A" w14:textId="198CC09A" w:rsidR="003D481B" w:rsidRDefault="003D481B" w:rsidP="003D481B">
      <w:pPr>
        <w:pStyle w:val="ListParagraph"/>
        <w:numPr>
          <w:ilvl w:val="0"/>
          <w:numId w:val="31"/>
        </w:numPr>
      </w:pPr>
      <w:proofErr w:type="spellStart"/>
      <w:r>
        <w:t>Opencv</w:t>
      </w:r>
      <w:proofErr w:type="spellEnd"/>
      <w:r>
        <w:t>-python</w:t>
      </w:r>
    </w:p>
    <w:p w14:paraId="47C58DA4" w14:textId="09383D51" w:rsidR="003D481B" w:rsidRDefault="003D481B" w:rsidP="003D481B">
      <w:pPr>
        <w:pStyle w:val="ListParagraph"/>
        <w:numPr>
          <w:ilvl w:val="0"/>
          <w:numId w:val="31"/>
        </w:numPr>
      </w:pPr>
      <w:r>
        <w:t>Pillow</w:t>
      </w:r>
    </w:p>
    <w:p w14:paraId="4D94F6C3" w14:textId="271F0430" w:rsidR="003D481B" w:rsidRDefault="003D481B" w:rsidP="003D481B">
      <w:pPr>
        <w:pStyle w:val="ListParagraph"/>
        <w:numPr>
          <w:ilvl w:val="0"/>
          <w:numId w:val="31"/>
        </w:numPr>
      </w:pPr>
      <w:proofErr w:type="spellStart"/>
      <w:r>
        <w:t>Protobuf</w:t>
      </w:r>
      <w:proofErr w:type="spellEnd"/>
    </w:p>
    <w:p w14:paraId="6BF067D2" w14:textId="68FF10BC" w:rsidR="003D481B" w:rsidRDefault="003D481B" w:rsidP="003D481B">
      <w:pPr>
        <w:pStyle w:val="ListParagraph"/>
        <w:numPr>
          <w:ilvl w:val="0"/>
          <w:numId w:val="31"/>
        </w:numPr>
      </w:pPr>
      <w:proofErr w:type="spellStart"/>
      <w:r>
        <w:t>Pyparsing</w:t>
      </w:r>
      <w:proofErr w:type="spellEnd"/>
    </w:p>
    <w:p w14:paraId="1C31F0D0" w14:textId="0AB478AF" w:rsidR="003D481B" w:rsidRDefault="003D481B" w:rsidP="003D481B">
      <w:pPr>
        <w:pStyle w:val="ListParagraph"/>
        <w:numPr>
          <w:ilvl w:val="0"/>
          <w:numId w:val="31"/>
        </w:numPr>
      </w:pPr>
      <w:r>
        <w:t>Python-</w:t>
      </w:r>
      <w:proofErr w:type="spellStart"/>
      <w:r>
        <w:t>dateutil</w:t>
      </w:r>
      <w:proofErr w:type="spellEnd"/>
    </w:p>
    <w:p w14:paraId="48867B29" w14:textId="556B00F5" w:rsidR="003D481B" w:rsidRDefault="003D481B" w:rsidP="003D481B">
      <w:pPr>
        <w:pStyle w:val="ListParagraph"/>
        <w:numPr>
          <w:ilvl w:val="0"/>
          <w:numId w:val="31"/>
        </w:numPr>
      </w:pPr>
      <w:proofErr w:type="spellStart"/>
      <w:r>
        <w:t>Pytz</w:t>
      </w:r>
      <w:proofErr w:type="spellEnd"/>
    </w:p>
    <w:p w14:paraId="05109CD6" w14:textId="5654DC89" w:rsidR="003D481B" w:rsidRDefault="003D481B" w:rsidP="003D481B">
      <w:pPr>
        <w:pStyle w:val="ListParagraph"/>
        <w:numPr>
          <w:ilvl w:val="0"/>
          <w:numId w:val="31"/>
        </w:numPr>
      </w:pPr>
      <w:proofErr w:type="spellStart"/>
      <w:r>
        <w:t>PyWavelets</w:t>
      </w:r>
      <w:proofErr w:type="spellEnd"/>
    </w:p>
    <w:p w14:paraId="109D5721" w14:textId="0E75B9F5" w:rsidR="003D481B" w:rsidRDefault="003D481B" w:rsidP="003D481B">
      <w:pPr>
        <w:pStyle w:val="ListParagraph"/>
        <w:numPr>
          <w:ilvl w:val="0"/>
          <w:numId w:val="31"/>
        </w:numPr>
      </w:pPr>
      <w:proofErr w:type="spellStart"/>
      <w:r>
        <w:t>Scikit</w:t>
      </w:r>
      <w:proofErr w:type="spellEnd"/>
      <w:r>
        <w:t>-image</w:t>
      </w:r>
    </w:p>
    <w:p w14:paraId="3F603AA2" w14:textId="1D6678C6" w:rsidR="003D481B" w:rsidRDefault="003D481B" w:rsidP="003D481B">
      <w:pPr>
        <w:pStyle w:val="ListParagraph"/>
        <w:numPr>
          <w:ilvl w:val="0"/>
          <w:numId w:val="31"/>
        </w:numPr>
      </w:pPr>
      <w:proofErr w:type="spellStart"/>
      <w:r>
        <w:t>Scipy</w:t>
      </w:r>
      <w:proofErr w:type="spellEnd"/>
    </w:p>
    <w:p w14:paraId="7F34069D" w14:textId="5C1CB2DC" w:rsidR="003D481B" w:rsidRDefault="003D481B" w:rsidP="003D481B">
      <w:pPr>
        <w:pStyle w:val="ListParagraph"/>
        <w:numPr>
          <w:ilvl w:val="0"/>
          <w:numId w:val="31"/>
        </w:numPr>
      </w:pPr>
      <w:r>
        <w:t>Six</w:t>
      </w:r>
    </w:p>
    <w:p w14:paraId="5406838D" w14:textId="1CF7063A" w:rsidR="000A6DA3" w:rsidRDefault="000A6DA3" w:rsidP="000A6DA3">
      <w:pPr>
        <w:ind w:left="360"/>
      </w:pPr>
    </w:p>
    <w:p w14:paraId="4BB69FA8" w14:textId="4CFFC232" w:rsidR="000A6DA3" w:rsidRDefault="000A6DA3" w:rsidP="000A6DA3">
      <w:pPr>
        <w:ind w:left="360"/>
      </w:pPr>
    </w:p>
    <w:p w14:paraId="043C8500" w14:textId="307ECBC3" w:rsidR="000A6DA3" w:rsidRDefault="000A6DA3" w:rsidP="000A6DA3">
      <w:pPr>
        <w:pStyle w:val="Title"/>
      </w:pPr>
      <w:r>
        <w:lastRenderedPageBreak/>
        <w:t>HOW DOES THE CODE WORK?</w:t>
      </w:r>
    </w:p>
    <w:p w14:paraId="20C70EE5" w14:textId="7CFC4545" w:rsidR="000A6DA3" w:rsidRPr="00855982" w:rsidRDefault="000A6DA3" w:rsidP="000A6DA3">
      <w:pPr>
        <w:pStyle w:val="Heading1"/>
      </w:pPr>
      <w:r>
        <w:t>Image Preprocessing</w:t>
      </w:r>
    </w:p>
    <w:p w14:paraId="28C6710C" w14:textId="6D2E4499" w:rsidR="000A6DA3" w:rsidRDefault="000A6DA3" w:rsidP="003C2A50">
      <w:r>
        <w:t xml:space="preserve">The algorithm is split into two </w:t>
      </w:r>
      <w:r w:rsidR="00EA3399">
        <w:t xml:space="preserve">main </w:t>
      </w:r>
      <w:r>
        <w:t>sections, here we discuss the image preprocessing.</w:t>
      </w:r>
    </w:p>
    <w:p w14:paraId="2CA93654" w14:textId="77777777" w:rsidR="005C24BD" w:rsidRDefault="00EA3399" w:rsidP="005C24BD">
      <w:pPr>
        <w:pStyle w:val="ListParagraph"/>
        <w:numPr>
          <w:ilvl w:val="0"/>
          <w:numId w:val="36"/>
        </w:numPr>
        <w:rPr>
          <w:b/>
        </w:rPr>
      </w:pPr>
      <w:r w:rsidRPr="00EA3399">
        <w:rPr>
          <w:b/>
        </w:rPr>
        <w:t>Taking the input</w:t>
      </w:r>
    </w:p>
    <w:p w14:paraId="13537935" w14:textId="20AB30EA" w:rsidR="004A18E8" w:rsidRDefault="00EA3399" w:rsidP="004A18E8">
      <w:pPr>
        <w:pStyle w:val="ListParagraph"/>
        <w:ind w:firstLine="696"/>
      </w:pPr>
      <w:r>
        <w:t>The code takes</w:t>
      </w:r>
      <w:r w:rsidR="005C24BD">
        <w:t xml:space="preserve"> satellite</w:t>
      </w:r>
      <w:r>
        <w:t xml:space="preserve"> image </w:t>
      </w:r>
      <w:r w:rsidR="005C24BD">
        <w:t xml:space="preserve">as an input </w:t>
      </w:r>
      <w:r>
        <w:t xml:space="preserve">and converts it into </w:t>
      </w:r>
      <w:r w:rsidR="004A18E8">
        <w:t xml:space="preserve">8-bit </w:t>
      </w:r>
      <w:r>
        <w:t>greyscale format.</w:t>
      </w:r>
      <w:r w:rsidR="004A18E8">
        <w:t xml:space="preserve"> Where each pixel has an </w:t>
      </w:r>
      <w:r w:rsidR="0037760E">
        <w:t>intensity,</w:t>
      </w:r>
      <w:r w:rsidR="004A18E8">
        <w:t xml:space="preserve"> ranging from 0-255.</w:t>
      </w:r>
      <w:r>
        <w:t xml:space="preserve"> This helps the code to distinguish the river from the land, as the </w:t>
      </w:r>
      <w:r w:rsidR="005C24BD">
        <w:t>river is darker than the land</w:t>
      </w:r>
      <w:r w:rsidR="00BE2BE5">
        <w:t>,</w:t>
      </w:r>
      <w:r w:rsidR="005C24BD">
        <w:t xml:space="preserve"> when converted into greyscale format</w:t>
      </w:r>
      <w:r w:rsidR="004A18E8">
        <w:t>.</w:t>
      </w:r>
    </w:p>
    <w:p w14:paraId="295F5EBF" w14:textId="77777777" w:rsidR="004A18E8" w:rsidRDefault="004A18E8" w:rsidP="004A18E8">
      <w:pPr>
        <w:pStyle w:val="ListParagraph"/>
        <w:ind w:firstLine="696"/>
      </w:pPr>
    </w:p>
    <w:p w14:paraId="42EAFCC5" w14:textId="6176D64C" w:rsidR="004A18E8" w:rsidRDefault="004A18E8" w:rsidP="004A18E8">
      <w:pPr>
        <w:pStyle w:val="ListParagraph"/>
        <w:numPr>
          <w:ilvl w:val="0"/>
          <w:numId w:val="36"/>
        </w:numPr>
        <w:rPr>
          <w:b/>
        </w:rPr>
      </w:pPr>
      <w:r>
        <w:rPr>
          <w:b/>
        </w:rPr>
        <w:t>Thresholding the image</w:t>
      </w:r>
    </w:p>
    <w:p w14:paraId="27080078" w14:textId="3E4BEAA0" w:rsidR="004A18E8" w:rsidRDefault="004A18E8" w:rsidP="004A18E8">
      <w:pPr>
        <w:pStyle w:val="ListParagraph"/>
        <w:ind w:firstLine="696"/>
      </w:pPr>
      <w:r>
        <w:t xml:space="preserve">To threshold the image we first find a threshold value, this is done using the Otsu’s thresholding </w:t>
      </w:r>
      <w:r w:rsidR="009119E6">
        <w:t>algorithm</w:t>
      </w:r>
      <w:r>
        <w:t xml:space="preserve">. The </w:t>
      </w:r>
      <w:r w:rsidR="009119E6">
        <w:t>algorithm</w:t>
      </w:r>
      <w:r>
        <w:t xml:space="preserve"> is explained below.</w:t>
      </w:r>
    </w:p>
    <w:p w14:paraId="73675FF8" w14:textId="77777777" w:rsidR="0037760E" w:rsidRDefault="0037760E" w:rsidP="0037760E">
      <w:pPr>
        <w:pStyle w:val="ListParagraph"/>
        <w:ind w:firstLine="696"/>
      </w:pPr>
      <w:r>
        <w:t>Otsu’s thresholding method involves iterating through all the possible threshold values and calculating a measure of spread for the pixel levels each side of the threshold, i.e. the pixels that either fall in the foreground or background. The aim is to find the threshold value where the sum of the foreground and background spreads is the minimum. For better understanding the algorithm, links will be provided in the reference section.</w:t>
      </w:r>
    </w:p>
    <w:p w14:paraId="350AD21A" w14:textId="4A6607E2" w:rsidR="004A18E8" w:rsidRDefault="0037760E" w:rsidP="0037760E">
      <w:pPr>
        <w:pStyle w:val="ListParagraph"/>
        <w:ind w:firstLine="696"/>
      </w:pPr>
      <w:r>
        <w:t xml:space="preserve">Once we find the threshold value, we can now threshold the image. This gives us a binary image </w:t>
      </w:r>
      <w:r w:rsidR="00103BE4">
        <w:t>with the land painted white and the river painted black</w:t>
      </w:r>
      <w:r w:rsidR="00C916B7">
        <w:t>.</w:t>
      </w:r>
    </w:p>
    <w:p w14:paraId="47494197" w14:textId="77777777" w:rsidR="00805463" w:rsidRDefault="00805463" w:rsidP="0037760E">
      <w:pPr>
        <w:pStyle w:val="ListParagraph"/>
        <w:ind w:firstLine="696"/>
      </w:pPr>
    </w:p>
    <w:p w14:paraId="01860CA0" w14:textId="58D05D30" w:rsidR="00805463" w:rsidRDefault="00805463" w:rsidP="00805463">
      <w:pPr>
        <w:pStyle w:val="ListParagraph"/>
        <w:numPr>
          <w:ilvl w:val="0"/>
          <w:numId w:val="36"/>
        </w:numPr>
        <w:rPr>
          <w:b/>
        </w:rPr>
      </w:pPr>
      <w:r>
        <w:rPr>
          <w:b/>
        </w:rPr>
        <w:t>Rotating the image</w:t>
      </w:r>
    </w:p>
    <w:p w14:paraId="541DDF00" w14:textId="1575A837" w:rsidR="00805463" w:rsidRDefault="00805463" w:rsidP="00805463">
      <w:pPr>
        <w:pStyle w:val="ListParagraph"/>
        <w:ind w:firstLine="696"/>
      </w:pPr>
      <w:r>
        <w:t xml:space="preserve"> To rotate the image, we have to first identify the river and all its tributaries, and also their angle of rotation</w:t>
      </w:r>
      <w:r w:rsidR="001A13A6">
        <w:t>s</w:t>
      </w:r>
      <w:r>
        <w:t xml:space="preserve">. We do this using contours and minimum </w:t>
      </w:r>
      <w:r w:rsidR="001A13A6">
        <w:t xml:space="preserve">area </w:t>
      </w:r>
      <w:r>
        <w:t>bounding rectangles.</w:t>
      </w:r>
    </w:p>
    <w:p w14:paraId="33684867" w14:textId="479E2580" w:rsidR="00805463" w:rsidRDefault="00805463" w:rsidP="00805463">
      <w:pPr>
        <w:pStyle w:val="ListParagraph"/>
        <w:ind w:firstLine="696"/>
      </w:pPr>
      <w:r>
        <w:t xml:space="preserve">We </w:t>
      </w:r>
      <w:r w:rsidR="001A13A6">
        <w:t xml:space="preserve">now </w:t>
      </w:r>
      <w:r>
        <w:t xml:space="preserve">identify all the contours in the image, but the river and tributaries </w:t>
      </w:r>
      <w:r w:rsidR="001A13A6">
        <w:t>mostly</w:t>
      </w:r>
      <w:r>
        <w:t xml:space="preserve"> </w:t>
      </w:r>
      <w:r w:rsidR="001A13A6">
        <w:t xml:space="preserve">have </w:t>
      </w:r>
      <w:r>
        <w:t>linear geometries. Hence, we use minimum area rectangles, which tend to bound the</w:t>
      </w:r>
      <w:r w:rsidR="001A13A6">
        <w:t>se</w:t>
      </w:r>
      <w:r>
        <w:t xml:space="preserve"> river contours by occupying minimum area</w:t>
      </w:r>
      <w:r w:rsidR="001A13A6">
        <w:t xml:space="preserve"> (these rectangles may have some angle of rotation)</w:t>
      </w:r>
      <w:r>
        <w:t xml:space="preserve">. As </w:t>
      </w:r>
      <w:r w:rsidR="001A13A6">
        <w:t>a result, we find all the river patterns and their angle of rotations.</w:t>
      </w:r>
    </w:p>
    <w:p w14:paraId="53EB6439" w14:textId="780B3EA5" w:rsidR="001A13A6" w:rsidRDefault="001A13A6" w:rsidP="001A13A6">
      <w:pPr>
        <w:pStyle w:val="ListParagraph"/>
        <w:ind w:firstLine="696"/>
      </w:pPr>
      <w:r>
        <w:t>We now find the median angle of rotation and use this angle to rotate the image, in order to straighten it.</w:t>
      </w:r>
    </w:p>
    <w:p w14:paraId="626F2B89" w14:textId="77777777" w:rsidR="001A13A6" w:rsidRDefault="001A13A6" w:rsidP="001A13A6">
      <w:pPr>
        <w:pStyle w:val="ListParagraph"/>
        <w:ind w:firstLine="696"/>
      </w:pPr>
    </w:p>
    <w:p w14:paraId="7C218C23" w14:textId="347F6266" w:rsidR="001A13A6" w:rsidRDefault="001A13A6" w:rsidP="001A13A6">
      <w:pPr>
        <w:pStyle w:val="ListParagraph"/>
        <w:numPr>
          <w:ilvl w:val="0"/>
          <w:numId w:val="36"/>
        </w:numPr>
        <w:rPr>
          <w:b/>
        </w:rPr>
      </w:pPr>
      <w:r>
        <w:rPr>
          <w:b/>
        </w:rPr>
        <w:t>Cropping the image</w:t>
      </w:r>
    </w:p>
    <w:p w14:paraId="15EE9FAD" w14:textId="1ED00363" w:rsidR="001A13A6" w:rsidRDefault="001A13A6" w:rsidP="001A13A6">
      <w:pPr>
        <w:pStyle w:val="ListParagraph"/>
        <w:ind w:firstLine="696"/>
      </w:pPr>
      <w:r>
        <w:t>But Rotation introduces some new area which is also white in color (same as the river), this happens because every image has to maintain its rectangular dimensions.</w:t>
      </w:r>
    </w:p>
    <w:p w14:paraId="66F72623" w14:textId="59CE9064" w:rsidR="001A13A6" w:rsidRDefault="001A13A6" w:rsidP="00B816DD">
      <w:pPr>
        <w:pStyle w:val="ListParagraph"/>
        <w:ind w:firstLine="696"/>
      </w:pPr>
      <w:r>
        <w:t>So, we crop the image using two points namely the left-uppermost and the right-bottommost points. To obtain these we again find all the contours in the image but now we bound them using straight rectangles</w:t>
      </w:r>
      <w:r w:rsidR="00E90DA6">
        <w:t>. These rectangles help us in finding the topmost and the leftmost contours. Now we find the (</w:t>
      </w:r>
      <w:proofErr w:type="spellStart"/>
      <w:proofErr w:type="gramStart"/>
      <w:r w:rsidR="00E90DA6">
        <w:t>x,y</w:t>
      </w:r>
      <w:proofErr w:type="spellEnd"/>
      <w:proofErr w:type="gramEnd"/>
      <w:r w:rsidR="00E90DA6">
        <w:t>) coordinates of the left-uppermost point using the</w:t>
      </w:r>
      <w:r w:rsidR="00CB7A3D">
        <w:t xml:space="preserve"> x-coordinate of the leftmost</w:t>
      </w:r>
      <w:r w:rsidR="00E90DA6">
        <w:t xml:space="preserve"> </w:t>
      </w:r>
      <w:r w:rsidR="00CB7A3D">
        <w:t>contour</w:t>
      </w:r>
      <w:r w:rsidR="00DF6BDE">
        <w:t xml:space="preserve"> bounding rectangle</w:t>
      </w:r>
      <w:r w:rsidR="00CB7A3D">
        <w:t xml:space="preserve"> and the </w:t>
      </w:r>
      <w:r w:rsidR="00E90DA6">
        <w:t xml:space="preserve">y-coordinate of the </w:t>
      </w:r>
      <w:r w:rsidR="00CB7A3D">
        <w:t>topmost contour</w:t>
      </w:r>
      <w:r w:rsidR="00DF6BDE">
        <w:t xml:space="preserve"> bounding rectangle</w:t>
      </w:r>
      <w:r w:rsidR="00CB7A3D">
        <w:t>, we similarly do this</w:t>
      </w:r>
      <w:r w:rsidR="00DF6BDE">
        <w:t xml:space="preserve"> for the</w:t>
      </w:r>
      <w:r w:rsidR="00CB7A3D">
        <w:t xml:space="preserve"> right-bottommost point also</w:t>
      </w:r>
      <w:r w:rsidR="00DF6BDE">
        <w:t>. And using these two points we crop the image.</w:t>
      </w:r>
      <w:r w:rsidR="00B816DD">
        <w:t xml:space="preserve"> This helps eliminate some of the rotation introduced area.</w:t>
      </w:r>
    </w:p>
    <w:p w14:paraId="7D1B6240" w14:textId="1E95210C" w:rsidR="00B816DD" w:rsidRDefault="00B816DD" w:rsidP="00B816DD">
      <w:pPr>
        <w:pStyle w:val="ListParagraph"/>
        <w:ind w:firstLine="696"/>
        <w:rPr>
          <w:b/>
        </w:rPr>
      </w:pPr>
    </w:p>
    <w:p w14:paraId="24E0FF29" w14:textId="41FD649A" w:rsidR="00782ECA" w:rsidRDefault="00782ECA" w:rsidP="005F70A9">
      <w:pPr>
        <w:pStyle w:val="ListParagraph"/>
        <w:numPr>
          <w:ilvl w:val="0"/>
          <w:numId w:val="36"/>
        </w:numPr>
        <w:rPr>
          <w:b/>
        </w:rPr>
      </w:pPr>
      <w:r>
        <w:rPr>
          <w:b/>
        </w:rPr>
        <w:lastRenderedPageBreak/>
        <w:t>Inverting colors and applying a black boundary</w:t>
      </w:r>
    </w:p>
    <w:p w14:paraId="31094D40" w14:textId="519EB253" w:rsidR="005F70A9" w:rsidRDefault="005F70A9" w:rsidP="005F70A9">
      <w:pPr>
        <w:pStyle w:val="ListParagraph"/>
        <w:ind w:firstLine="696"/>
      </w:pPr>
      <w:r>
        <w:t>We invert the colors of the image using the threshold function again but this time passing the invert parameter.</w:t>
      </w:r>
    </w:p>
    <w:p w14:paraId="502C01B4" w14:textId="42E45B63" w:rsidR="005F70A9" w:rsidRDefault="005F70A9" w:rsidP="005F70A9">
      <w:pPr>
        <w:pStyle w:val="ListParagraph"/>
        <w:ind w:firstLine="696"/>
      </w:pPr>
      <w:r>
        <w:t>And then we apply a boundary to the rotated image. The algorithm for this works as follow. First, we select a corner – say the upper-left corner. Then we travel down from this corner till we find a black pixel, similarly we travel to the right from this corner till we find another black pixel we then draw a line between these two points. This is repeated over all the corners and finally we obtain a bounded image.</w:t>
      </w:r>
    </w:p>
    <w:p w14:paraId="4D92ABEC" w14:textId="77777777" w:rsidR="000375C8" w:rsidRDefault="000375C8" w:rsidP="005F70A9">
      <w:pPr>
        <w:pStyle w:val="ListParagraph"/>
        <w:ind w:firstLine="696"/>
      </w:pPr>
    </w:p>
    <w:p w14:paraId="54DE7688" w14:textId="383EC902" w:rsidR="00DE5A84" w:rsidRDefault="000375C8" w:rsidP="00DE5A84">
      <w:pPr>
        <w:pStyle w:val="ListParagraph"/>
        <w:numPr>
          <w:ilvl w:val="0"/>
          <w:numId w:val="36"/>
        </w:numPr>
        <w:rPr>
          <w:b/>
        </w:rPr>
      </w:pPr>
      <w:r>
        <w:rPr>
          <w:b/>
        </w:rPr>
        <w:t>Eliminating the outer areas</w:t>
      </w:r>
    </w:p>
    <w:p w14:paraId="2BC6F287" w14:textId="77777777" w:rsidR="000375C8" w:rsidRDefault="000375C8" w:rsidP="000375C8">
      <w:pPr>
        <w:pStyle w:val="ListParagraph"/>
        <w:ind w:firstLine="696"/>
      </w:pPr>
      <w:r>
        <w:t>As of now the river and the outer areas are both in white, so we have to paint the outer areas black.</w:t>
      </w:r>
    </w:p>
    <w:p w14:paraId="0E92DC53" w14:textId="02203642" w:rsidR="000375C8" w:rsidRDefault="000375C8" w:rsidP="000375C8">
      <w:pPr>
        <w:pStyle w:val="ListParagraph"/>
        <w:ind w:firstLine="696"/>
      </w:pPr>
      <w:r>
        <w:t>This is done using the flood fill function. We use flood fill on all the four corners of the image and hence, eliminate the outer areas.</w:t>
      </w:r>
    </w:p>
    <w:p w14:paraId="28CE324F" w14:textId="77777777" w:rsidR="002D1601" w:rsidRPr="000375C8" w:rsidRDefault="002D1601" w:rsidP="000375C8">
      <w:pPr>
        <w:pStyle w:val="ListParagraph"/>
        <w:ind w:firstLine="696"/>
      </w:pPr>
    </w:p>
    <w:p w14:paraId="73BC95C2" w14:textId="6D6AB4BA" w:rsidR="002D1601" w:rsidRDefault="002D1601" w:rsidP="002D1601">
      <w:pPr>
        <w:pStyle w:val="ListParagraph"/>
        <w:numPr>
          <w:ilvl w:val="0"/>
          <w:numId w:val="36"/>
        </w:numPr>
        <w:rPr>
          <w:b/>
        </w:rPr>
      </w:pPr>
      <w:r>
        <w:rPr>
          <w:b/>
        </w:rPr>
        <w:t>Choosing a seed point</w:t>
      </w:r>
    </w:p>
    <w:p w14:paraId="2FB48F64" w14:textId="77777777" w:rsidR="008E315E" w:rsidRDefault="006F325A" w:rsidP="00877A3A">
      <w:pPr>
        <w:pStyle w:val="ListParagraph"/>
        <w:ind w:firstLine="696"/>
      </w:pPr>
      <w:r>
        <w:t>A seed point is a point that is inside the river. The algorithm for this works as follows.</w:t>
      </w:r>
    </w:p>
    <w:p w14:paraId="40CAF1DF" w14:textId="22CD0E91" w:rsidR="00877A3A" w:rsidRDefault="006F325A" w:rsidP="00877A3A">
      <w:pPr>
        <w:pStyle w:val="ListParagraph"/>
        <w:ind w:firstLine="696"/>
      </w:pPr>
      <w:r>
        <w:t xml:space="preserve">We have with us the binary image which contains the river and some isolated water patches in white and the land in black. So, the algorithm iteratively </w:t>
      </w:r>
      <w:r w:rsidR="00877A3A">
        <w:t>chooses white pixels and flood fills them, while keeping track of the pixel which flood fills the maximum area. Because this maximum will always be the river.</w:t>
      </w:r>
    </w:p>
    <w:p w14:paraId="1016B3A5" w14:textId="77777777" w:rsidR="00877A3A" w:rsidRDefault="00877A3A" w:rsidP="00877A3A">
      <w:pPr>
        <w:pStyle w:val="ListParagraph"/>
        <w:ind w:firstLine="696"/>
      </w:pPr>
    </w:p>
    <w:p w14:paraId="3A2F802B" w14:textId="30B27533" w:rsidR="00877A3A" w:rsidRDefault="00877A3A" w:rsidP="00877A3A">
      <w:pPr>
        <w:pStyle w:val="ListParagraph"/>
        <w:numPr>
          <w:ilvl w:val="0"/>
          <w:numId w:val="36"/>
        </w:numPr>
        <w:rPr>
          <w:b/>
        </w:rPr>
      </w:pPr>
      <w:r>
        <w:rPr>
          <w:b/>
        </w:rPr>
        <w:t>Removing isolated water patches and painting the river blue</w:t>
      </w:r>
    </w:p>
    <w:p w14:paraId="505A3768" w14:textId="4BED0047" w:rsidR="00271441" w:rsidRDefault="00271441" w:rsidP="00271441">
      <w:pPr>
        <w:pStyle w:val="ListParagraph"/>
        <w:ind w:firstLine="696"/>
      </w:pPr>
      <w:r>
        <w:t>Now we use the seed point found above to flood fill the river blue. But there are still some water patches in the image in white color. So, we again iteratively choose white pixels but now we flood fill them black.</w:t>
      </w:r>
    </w:p>
    <w:p w14:paraId="5E308D11" w14:textId="634BB36A" w:rsidR="00271441" w:rsidRDefault="00271441" w:rsidP="00271441">
      <w:pPr>
        <w:pStyle w:val="ListParagraph"/>
        <w:ind w:firstLine="696"/>
      </w:pPr>
      <w:r>
        <w:t>This helps us get a clean image with only the river and its tributaries painted blue and all other region painted black.</w:t>
      </w:r>
    </w:p>
    <w:p w14:paraId="6A2EC8BD" w14:textId="77777777" w:rsidR="00A05F77" w:rsidRDefault="00A05F77" w:rsidP="00271441">
      <w:pPr>
        <w:pStyle w:val="ListParagraph"/>
        <w:ind w:firstLine="696"/>
      </w:pPr>
    </w:p>
    <w:p w14:paraId="25D479A7" w14:textId="0373D6E9" w:rsidR="00A05F77" w:rsidRDefault="00A05F77" w:rsidP="00A05F77">
      <w:pPr>
        <w:pStyle w:val="ListParagraph"/>
        <w:numPr>
          <w:ilvl w:val="0"/>
          <w:numId w:val="36"/>
        </w:numPr>
        <w:rPr>
          <w:b/>
        </w:rPr>
      </w:pPr>
      <w:r>
        <w:rPr>
          <w:b/>
        </w:rPr>
        <w:t>Finding isolated land areas</w:t>
      </w:r>
    </w:p>
    <w:p w14:paraId="244F6B28" w14:textId="6186B27E" w:rsidR="00B92899" w:rsidRDefault="00A05F77" w:rsidP="00B92899">
      <w:pPr>
        <w:pStyle w:val="ListParagraph"/>
        <w:ind w:firstLine="696"/>
      </w:pPr>
      <w:r>
        <w:t xml:space="preserve">To obtain the isolated land areas we use </w:t>
      </w:r>
      <w:r w:rsidR="00B92899">
        <w:t>a copy of the</w:t>
      </w:r>
      <w:r>
        <w:t xml:space="preserve"> above image. The algorithm uses a basic fact that the isolated land areas are surrounded by </w:t>
      </w:r>
      <w:r w:rsidR="00F14396">
        <w:t>the river and hence flood filling the outer areas blue using all four corners of the image won’t hurt. Once this is done we get the isolated land areas in black and rest everything in blue. Now we segment this image with blue lines as per the interval provided by the user (dividing the image from top to bottom into sections of user defined length). Iteratively identifying these black regions, we store the information like number of land areas in each section and the number of pixels they contain.</w:t>
      </w:r>
    </w:p>
    <w:p w14:paraId="7B1A192F" w14:textId="77777777" w:rsidR="00B92899" w:rsidRDefault="00B92899" w:rsidP="00B92899">
      <w:pPr>
        <w:pStyle w:val="ListParagraph"/>
        <w:ind w:firstLine="696"/>
      </w:pPr>
    </w:p>
    <w:p w14:paraId="6CEF752A" w14:textId="0D1945EE" w:rsidR="00C408AC" w:rsidRDefault="00B92899" w:rsidP="00C408AC">
      <w:pPr>
        <w:pStyle w:val="ListParagraph"/>
        <w:numPr>
          <w:ilvl w:val="0"/>
          <w:numId w:val="36"/>
        </w:numPr>
        <w:rPr>
          <w:b/>
        </w:rPr>
      </w:pPr>
      <w:r>
        <w:rPr>
          <w:b/>
        </w:rPr>
        <w:t>Finding the skeleton</w:t>
      </w:r>
    </w:p>
    <w:p w14:paraId="79144AA0" w14:textId="77777777" w:rsidR="00C0033B" w:rsidRDefault="00C408AC" w:rsidP="00C408AC">
      <w:pPr>
        <w:pStyle w:val="ListParagraph"/>
        <w:ind w:firstLine="696"/>
      </w:pPr>
      <w:r>
        <w:t>The skeleton of the river is found using the – morphology.skeletonize() function. The algorithm works as follows.</w:t>
      </w:r>
    </w:p>
    <w:p w14:paraId="1D9C6606" w14:textId="70E4155B" w:rsidR="00C408AC" w:rsidRDefault="00C408AC" w:rsidP="00C408AC">
      <w:pPr>
        <w:pStyle w:val="ListParagraph"/>
        <w:ind w:firstLine="696"/>
      </w:pPr>
      <w:r>
        <w:t>It takes the river and reduces it from both the sides until a single pixel wide skeleton is left. This process is also called as thinning. More information on this function will be provided in the reference section.</w:t>
      </w:r>
    </w:p>
    <w:p w14:paraId="2F1711F7" w14:textId="2318FD02" w:rsidR="00C408AC" w:rsidRDefault="00C408AC" w:rsidP="00C408AC">
      <w:pPr>
        <w:pStyle w:val="ListParagraph"/>
        <w:ind w:firstLine="696"/>
        <w:rPr>
          <w:b/>
        </w:rPr>
      </w:pPr>
    </w:p>
    <w:p w14:paraId="768E681A" w14:textId="76177B5B" w:rsidR="00C408AC" w:rsidRDefault="00C408AC" w:rsidP="00C408AC">
      <w:pPr>
        <w:pStyle w:val="ListParagraph"/>
        <w:numPr>
          <w:ilvl w:val="0"/>
          <w:numId w:val="36"/>
        </w:numPr>
        <w:rPr>
          <w:b/>
        </w:rPr>
      </w:pPr>
      <w:r>
        <w:rPr>
          <w:b/>
        </w:rPr>
        <w:t>Removing dangling arcs</w:t>
      </w:r>
    </w:p>
    <w:p w14:paraId="31ADED41" w14:textId="1C8A3692" w:rsidR="00D26144" w:rsidRDefault="0069257D" w:rsidP="00D26144">
      <w:pPr>
        <w:pStyle w:val="ListParagraph"/>
        <w:ind w:firstLine="696"/>
      </w:pPr>
      <w:r>
        <w:t>The skeleton found may have many dangling arcs</w:t>
      </w:r>
      <w:r w:rsidR="00D26144">
        <w:t xml:space="preserve"> which must be removed. This is achieved by traversing all the arcs in the skeleton. If we encounter any arc which is less than the permissible length (length provided by the user) we delete that arc.</w:t>
      </w:r>
    </w:p>
    <w:p w14:paraId="7D5C44B8" w14:textId="77777777" w:rsidR="00D26144" w:rsidRDefault="00D26144" w:rsidP="00D26144">
      <w:pPr>
        <w:pStyle w:val="ListParagraph"/>
        <w:ind w:firstLine="696"/>
      </w:pPr>
    </w:p>
    <w:p w14:paraId="4D2B989A" w14:textId="017549E2" w:rsidR="00D26144" w:rsidRDefault="00D26144" w:rsidP="00D26144">
      <w:pPr>
        <w:pStyle w:val="ListParagraph"/>
        <w:numPr>
          <w:ilvl w:val="0"/>
          <w:numId w:val="36"/>
        </w:numPr>
        <w:rPr>
          <w:b/>
        </w:rPr>
      </w:pPr>
      <w:r>
        <w:rPr>
          <w:b/>
        </w:rPr>
        <w:t>Finding the junctions</w:t>
      </w:r>
    </w:p>
    <w:p w14:paraId="27D4DEF0" w14:textId="77777777" w:rsidR="00A05704" w:rsidRDefault="00D26144" w:rsidP="00D26144">
      <w:pPr>
        <w:pStyle w:val="ListParagraph"/>
        <w:ind w:firstLine="696"/>
      </w:pPr>
      <w:r>
        <w:t>We now move towards finding the junction points. The algorithm used here is simple.</w:t>
      </w:r>
    </w:p>
    <w:p w14:paraId="20565BF8" w14:textId="52692C49" w:rsidR="00D26144" w:rsidRDefault="00D26144" w:rsidP="00D26144">
      <w:pPr>
        <w:pStyle w:val="ListParagraph"/>
        <w:ind w:firstLine="696"/>
      </w:pPr>
      <w:r>
        <w:t>We iteratively check for all the skeleton points that have 3 or more branches emerging from them. These points are then stored as a list of junction type variables where each point has a unique junction-id.</w:t>
      </w:r>
    </w:p>
    <w:p w14:paraId="45CA7606" w14:textId="77777777" w:rsidR="00D26144" w:rsidRPr="00D26144" w:rsidRDefault="00D26144" w:rsidP="00D26144">
      <w:pPr>
        <w:pStyle w:val="ListParagraph"/>
        <w:ind w:firstLine="696"/>
      </w:pPr>
    </w:p>
    <w:p w14:paraId="7B872250" w14:textId="38A4EA64" w:rsidR="00D26144" w:rsidRDefault="00D26144" w:rsidP="00D26144">
      <w:pPr>
        <w:pStyle w:val="ListParagraph"/>
        <w:numPr>
          <w:ilvl w:val="0"/>
          <w:numId w:val="36"/>
        </w:numPr>
        <w:rPr>
          <w:b/>
        </w:rPr>
      </w:pPr>
      <w:r>
        <w:rPr>
          <w:b/>
        </w:rPr>
        <w:t>Finding the reaches</w:t>
      </w:r>
      <w:r w:rsidR="00EE1C20">
        <w:rPr>
          <w:b/>
        </w:rPr>
        <w:t xml:space="preserve"> and stream points</w:t>
      </w:r>
    </w:p>
    <w:p w14:paraId="72FBC759" w14:textId="7A5746A3" w:rsidR="003C2A50" w:rsidRDefault="00D26144" w:rsidP="003C2A50">
      <w:pPr>
        <w:pStyle w:val="ListParagraph"/>
        <w:ind w:firstLine="696"/>
      </w:pPr>
      <w:r>
        <w:t xml:space="preserve">A reach is a part of the skeleton </w:t>
      </w:r>
      <w:r w:rsidR="00EE1C20">
        <w:t xml:space="preserve">which starts from a junction and may or may not end </w:t>
      </w:r>
      <w:r w:rsidR="00D76AC7">
        <w:t>by</w:t>
      </w:r>
      <w:r w:rsidR="00EE1C20">
        <w:t xml:space="preserve"> one. The reaches are found by traversing all the branches emerging from the junction points. </w:t>
      </w:r>
      <w:r w:rsidR="00D76AC7">
        <w:t>E</w:t>
      </w:r>
      <w:r w:rsidR="00EE1C20">
        <w:t>ach point of the reach is called a stream point. So, traversing all the reaches help us identify all the stream points. Now that we have identified all the reaches</w:t>
      </w:r>
      <w:r w:rsidR="003C2A50">
        <w:t>, we</w:t>
      </w:r>
      <w:r w:rsidR="00EE1C20">
        <w:t xml:space="preserve"> make a list of the stream points they contain.</w:t>
      </w:r>
    </w:p>
    <w:p w14:paraId="68B8D2C7" w14:textId="469C93A6" w:rsidR="00A366ED" w:rsidRDefault="003C2A50" w:rsidP="003C2A50">
      <w:r>
        <w:t>This concludes the image</w:t>
      </w:r>
      <w:r w:rsidR="00A366ED">
        <w:t xml:space="preserve"> </w:t>
      </w:r>
      <w:r>
        <w:t xml:space="preserve">preprocessing </w:t>
      </w:r>
      <w:r w:rsidR="00A366ED">
        <w:t>section. Now we move on to the width calculation section.</w:t>
      </w:r>
    </w:p>
    <w:p w14:paraId="7FD91A8C" w14:textId="46DC657E" w:rsidR="005A4051" w:rsidRDefault="005A4051" w:rsidP="003C2A50"/>
    <w:p w14:paraId="102E7DB3" w14:textId="6298F738" w:rsidR="005A4051" w:rsidRDefault="005A4051" w:rsidP="003C2A50"/>
    <w:p w14:paraId="21510C37" w14:textId="3D4E70E6" w:rsidR="005A4051" w:rsidRDefault="005A4051" w:rsidP="003C2A50"/>
    <w:p w14:paraId="054DF602" w14:textId="1AE36506" w:rsidR="005A4051" w:rsidRDefault="005A4051" w:rsidP="003C2A50"/>
    <w:p w14:paraId="20A756CC" w14:textId="4EB98BC0" w:rsidR="005A4051" w:rsidRDefault="005A4051" w:rsidP="003C2A50"/>
    <w:p w14:paraId="3F333511" w14:textId="2A87B1BB" w:rsidR="005A4051" w:rsidRDefault="005A4051" w:rsidP="003C2A50"/>
    <w:p w14:paraId="32BA23A2" w14:textId="29F5C962" w:rsidR="005A4051" w:rsidRDefault="005A4051" w:rsidP="003C2A50"/>
    <w:p w14:paraId="553B6BAC" w14:textId="639E92BA" w:rsidR="005A4051" w:rsidRDefault="005A4051" w:rsidP="003C2A50"/>
    <w:p w14:paraId="556FE354" w14:textId="4070EDB9" w:rsidR="005A4051" w:rsidRDefault="005A4051" w:rsidP="003C2A50"/>
    <w:p w14:paraId="475CB4BD" w14:textId="4A8E8B07" w:rsidR="005A4051" w:rsidRDefault="005A4051" w:rsidP="003C2A50"/>
    <w:p w14:paraId="5978799D" w14:textId="7DDE4F5A" w:rsidR="005A4051" w:rsidRDefault="005A4051" w:rsidP="003C2A50"/>
    <w:p w14:paraId="54972F4C" w14:textId="46FE5D56" w:rsidR="005A4051" w:rsidRDefault="005A4051" w:rsidP="003C2A50"/>
    <w:p w14:paraId="274F8735" w14:textId="3102C35D" w:rsidR="005A4051" w:rsidRDefault="005A4051" w:rsidP="003C2A50"/>
    <w:p w14:paraId="520D88B9" w14:textId="77777777" w:rsidR="005A4051" w:rsidRDefault="005A4051" w:rsidP="003C2A50"/>
    <w:p w14:paraId="74EE13AD" w14:textId="0326B20C" w:rsidR="00A366ED" w:rsidRPr="00855982" w:rsidRDefault="00A366ED" w:rsidP="00A366ED">
      <w:pPr>
        <w:pStyle w:val="Heading1"/>
      </w:pPr>
      <w:r>
        <w:lastRenderedPageBreak/>
        <w:t>Calculating the average width</w:t>
      </w:r>
    </w:p>
    <w:p w14:paraId="6C75D313" w14:textId="622FDDA9" w:rsidR="00A366ED" w:rsidRDefault="00AB5462" w:rsidP="00A366ED">
      <w:r>
        <w:t>In this section we discuss about the width calculation</w:t>
      </w:r>
      <w:r w:rsidR="00A366ED">
        <w:t>.</w:t>
      </w:r>
    </w:p>
    <w:p w14:paraId="11538BD9" w14:textId="0DBF2DFC" w:rsidR="00AB5462" w:rsidRDefault="00AB5462" w:rsidP="00AB5462">
      <w:pPr>
        <w:pStyle w:val="ListParagraph"/>
        <w:numPr>
          <w:ilvl w:val="0"/>
          <w:numId w:val="37"/>
        </w:numPr>
        <w:rPr>
          <w:b/>
        </w:rPr>
      </w:pPr>
      <w:r>
        <w:rPr>
          <w:b/>
        </w:rPr>
        <w:t>Calculating length of all the reaches</w:t>
      </w:r>
    </w:p>
    <w:p w14:paraId="0B57AE17" w14:textId="2159B9F4" w:rsidR="00AB5462" w:rsidRDefault="00AB5462" w:rsidP="00AB5462">
      <w:pPr>
        <w:pStyle w:val="ListParagraph"/>
        <w:ind w:firstLine="696"/>
      </w:pPr>
      <w:r>
        <w:t>This is done by iteratively traversing all the reaches and finding the Euclidean distance between all the adjacent stream points of that reach and hence summing all these distances to find the total length of the reach.</w:t>
      </w:r>
    </w:p>
    <w:p w14:paraId="0A3F82B6" w14:textId="77777777" w:rsidR="000C4CD0" w:rsidRDefault="000C4CD0" w:rsidP="00AB5462">
      <w:pPr>
        <w:pStyle w:val="ListParagraph"/>
        <w:ind w:firstLine="696"/>
      </w:pPr>
    </w:p>
    <w:p w14:paraId="7F7AB409" w14:textId="4F850FCB" w:rsidR="000C4CD0" w:rsidRDefault="000C4CD0" w:rsidP="000C4CD0">
      <w:pPr>
        <w:pStyle w:val="ListParagraph"/>
        <w:numPr>
          <w:ilvl w:val="0"/>
          <w:numId w:val="37"/>
        </w:numPr>
        <w:rPr>
          <w:b/>
        </w:rPr>
      </w:pPr>
      <w:r>
        <w:rPr>
          <w:b/>
        </w:rPr>
        <w:t>Calculating width across all the stream points</w:t>
      </w:r>
    </w:p>
    <w:p w14:paraId="3EBBC061" w14:textId="26D2F730" w:rsidR="000C4CD0" w:rsidRDefault="000C4CD0" w:rsidP="000C4CD0">
      <w:pPr>
        <w:pStyle w:val="ListParagraph"/>
        <w:ind w:firstLine="696"/>
      </w:pPr>
      <w:r>
        <w:t>We first pick a reach and then one by one we pick all of its stream points. At each stream point (call it the center point) we identify a point before and a point after it, which both lie on the skeleton (call them support the points). We now use these support points to find the equation of a line perpendicular to the skeleton and which also passes through the center point.</w:t>
      </w:r>
    </w:p>
    <w:p w14:paraId="7ED146CB" w14:textId="0AFC3321" w:rsidR="00C139FA" w:rsidRDefault="00C139FA" w:rsidP="00C139FA">
      <w:pPr>
        <w:pStyle w:val="ListParagraph"/>
        <w:ind w:firstLine="696"/>
      </w:pPr>
      <w:r>
        <w:t>Using this equation, we draw two lines, one on either side of the center point which are incident onto the river boundar</w:t>
      </w:r>
      <w:r w:rsidR="00A76BE0">
        <w:t>ies</w:t>
      </w:r>
      <w:r>
        <w:t>. We then calculate the length of these lines and add them to find the width across that stream point.</w:t>
      </w:r>
    </w:p>
    <w:p w14:paraId="40677E91" w14:textId="12D56166" w:rsidR="00B92899" w:rsidRDefault="00C139FA" w:rsidP="00426724">
      <w:pPr>
        <w:pStyle w:val="ListParagraph"/>
        <w:ind w:firstLine="696"/>
      </w:pPr>
      <w:r>
        <w:t xml:space="preserve">This is repeated for all the </w:t>
      </w:r>
      <w:r w:rsidR="00F24AD0">
        <w:t xml:space="preserve">stream </w:t>
      </w:r>
      <w:r>
        <w:t xml:space="preserve">points of the </w:t>
      </w:r>
      <w:r w:rsidR="00426724">
        <w:t xml:space="preserve">given </w:t>
      </w:r>
      <w:r>
        <w:t>reach. But it might so happen that width may get calculated twice, because multiple skeleton points/branches emerging from a junction may not have a boundary between them.</w:t>
      </w:r>
      <w:r w:rsidR="00F24AD0">
        <w:t xml:space="preserve"> So, we ignore these regions by using a simple distance check. This is done by checking the absolute difference between the length of the perpendiculars drawn on either sides of the stream point. If this difference is less than 8</w:t>
      </w:r>
      <w:r w:rsidR="009F58AE">
        <w:t xml:space="preserve"> (can be set according to the user preference)</w:t>
      </w:r>
      <w:r w:rsidR="00A76BE0">
        <w:t>,</w:t>
      </w:r>
      <w:r w:rsidR="00F24AD0">
        <w:t xml:space="preserve"> we calculate </w:t>
      </w:r>
      <w:r w:rsidR="00A76BE0">
        <w:t xml:space="preserve">the </w:t>
      </w:r>
      <w:r w:rsidR="00F24AD0">
        <w:t>width across th</w:t>
      </w:r>
      <w:r w:rsidR="00A76BE0">
        <w:t>at</w:t>
      </w:r>
      <w:r w:rsidR="00F24AD0">
        <w:t xml:space="preserve"> stream point</w:t>
      </w:r>
      <w:r w:rsidR="00A76BE0">
        <w:t>.</w:t>
      </w:r>
    </w:p>
    <w:p w14:paraId="1D1A1D17" w14:textId="0DDAC982" w:rsidR="00426724" w:rsidRDefault="00426724" w:rsidP="00426724">
      <w:pPr>
        <w:pStyle w:val="ListParagraph"/>
        <w:ind w:firstLine="696"/>
      </w:pPr>
    </w:p>
    <w:p w14:paraId="53667FA6" w14:textId="7C12C8D5" w:rsidR="00A05F77" w:rsidRDefault="00426724" w:rsidP="00A05F77">
      <w:pPr>
        <w:pStyle w:val="ListParagraph"/>
        <w:numPr>
          <w:ilvl w:val="0"/>
          <w:numId w:val="37"/>
        </w:numPr>
        <w:rPr>
          <w:b/>
        </w:rPr>
      </w:pPr>
      <w:r>
        <w:rPr>
          <w:b/>
        </w:rPr>
        <w:t>Calculating average width of all the reaches</w:t>
      </w:r>
    </w:p>
    <w:p w14:paraId="63692D3F" w14:textId="18E54B00" w:rsidR="00632FB9" w:rsidRDefault="00242059" w:rsidP="00632FB9">
      <w:pPr>
        <w:pStyle w:val="ListParagraph"/>
        <w:ind w:firstLine="696"/>
      </w:pPr>
      <w:r>
        <w:t>We</w:t>
      </w:r>
      <w:r w:rsidR="00192567">
        <w:t xml:space="preserve"> have the width across all the stream points calculated. We now iteratively pick a reach and find its average width, by </w:t>
      </w:r>
      <w:r>
        <w:t xml:space="preserve">summing the </w:t>
      </w:r>
      <w:r w:rsidR="00192567">
        <w:t>width</w:t>
      </w:r>
      <w:r>
        <w:t>s</w:t>
      </w:r>
      <w:r w:rsidR="00192567">
        <w:t xml:space="preserve"> across all of its stream point</w:t>
      </w:r>
      <w:r>
        <w:t xml:space="preserve">s and dividing it by the number of stream points. In this calculation we exclude the </w:t>
      </w:r>
      <w:r w:rsidR="00632FB9">
        <w:t xml:space="preserve">bad </w:t>
      </w:r>
      <w:r>
        <w:t>stream points identified in the check function stated above.</w:t>
      </w:r>
    </w:p>
    <w:p w14:paraId="2F7B0B81" w14:textId="77777777" w:rsidR="00632FB9" w:rsidRDefault="00632FB9" w:rsidP="00632FB9">
      <w:pPr>
        <w:pStyle w:val="ListParagraph"/>
        <w:ind w:firstLine="696"/>
      </w:pPr>
    </w:p>
    <w:p w14:paraId="6C65CFE4" w14:textId="5CCE9044" w:rsidR="00632FB9" w:rsidRDefault="00632FB9" w:rsidP="00632FB9">
      <w:pPr>
        <w:pStyle w:val="ListParagraph"/>
        <w:numPr>
          <w:ilvl w:val="0"/>
          <w:numId w:val="37"/>
        </w:numPr>
        <w:rPr>
          <w:b/>
        </w:rPr>
      </w:pPr>
      <w:r>
        <w:rPr>
          <w:b/>
        </w:rPr>
        <w:t>Calculating average width of the river</w:t>
      </w:r>
    </w:p>
    <w:p w14:paraId="6427981B" w14:textId="75664322" w:rsidR="005A4051" w:rsidRDefault="00632FB9" w:rsidP="00247205">
      <w:pPr>
        <w:pStyle w:val="ListParagraph"/>
        <w:ind w:firstLine="696"/>
      </w:pPr>
      <w:r>
        <w:t>Finally, we calculate the average width of the river by summing the average widths of the reaches and dividing it by the number of reaches.</w:t>
      </w:r>
    </w:p>
    <w:p w14:paraId="72571FF7" w14:textId="2C82110D" w:rsidR="00120A7A" w:rsidRDefault="005A4051">
      <w:r>
        <w:t xml:space="preserve">Here we </w:t>
      </w:r>
      <w:r w:rsidR="00120A7A">
        <w:t>are done with the width calculation section. This section marks an end to the code explanation. For more details about the functions and libraries used, please read the reference section.</w:t>
      </w:r>
    </w:p>
    <w:p w14:paraId="0E51DBB4" w14:textId="7008DC23" w:rsidR="0094364F" w:rsidRDefault="0094364F" w:rsidP="00247205">
      <w:pPr>
        <w:pStyle w:val="ListParagraph"/>
        <w:ind w:firstLine="696"/>
        <w:rPr>
          <w:b/>
        </w:rPr>
      </w:pPr>
    </w:p>
    <w:p w14:paraId="1EF225C0" w14:textId="4A9EF41E" w:rsidR="0094364F" w:rsidRDefault="0094364F" w:rsidP="00247205">
      <w:pPr>
        <w:pStyle w:val="ListParagraph"/>
        <w:ind w:firstLine="696"/>
        <w:rPr>
          <w:b/>
        </w:rPr>
      </w:pPr>
    </w:p>
    <w:p w14:paraId="4F07F3AC" w14:textId="7F1BDFFA" w:rsidR="0094364F" w:rsidRDefault="0094364F" w:rsidP="00247205">
      <w:pPr>
        <w:pStyle w:val="ListParagraph"/>
        <w:ind w:firstLine="696"/>
        <w:rPr>
          <w:b/>
        </w:rPr>
      </w:pPr>
    </w:p>
    <w:p w14:paraId="6B6C797F" w14:textId="3B7DEAC2" w:rsidR="0094364F" w:rsidRDefault="0094364F" w:rsidP="00247205">
      <w:pPr>
        <w:pStyle w:val="ListParagraph"/>
        <w:ind w:firstLine="696"/>
        <w:rPr>
          <w:b/>
        </w:rPr>
      </w:pPr>
    </w:p>
    <w:p w14:paraId="68A3E46C" w14:textId="727EFC2A" w:rsidR="0094364F" w:rsidRDefault="0094364F" w:rsidP="00247205">
      <w:pPr>
        <w:pStyle w:val="ListParagraph"/>
        <w:ind w:firstLine="696"/>
        <w:rPr>
          <w:b/>
        </w:rPr>
      </w:pPr>
    </w:p>
    <w:p w14:paraId="0C9CDDE8" w14:textId="78F9D07D" w:rsidR="0094364F" w:rsidRDefault="0094364F" w:rsidP="00247205">
      <w:pPr>
        <w:pStyle w:val="ListParagraph"/>
        <w:ind w:firstLine="696"/>
        <w:rPr>
          <w:b/>
        </w:rPr>
      </w:pPr>
    </w:p>
    <w:p w14:paraId="22C048FE" w14:textId="45BCFC3C" w:rsidR="0094364F" w:rsidRDefault="0094364F" w:rsidP="00247205">
      <w:pPr>
        <w:pStyle w:val="ListParagraph"/>
        <w:ind w:firstLine="696"/>
        <w:rPr>
          <w:b/>
        </w:rPr>
      </w:pPr>
    </w:p>
    <w:p w14:paraId="6FE0C308" w14:textId="77777777" w:rsidR="0094364F" w:rsidRDefault="0094364F" w:rsidP="00247205">
      <w:pPr>
        <w:pStyle w:val="ListParagraph"/>
        <w:ind w:firstLine="696"/>
        <w:rPr>
          <w:b/>
        </w:rPr>
      </w:pPr>
    </w:p>
    <w:p w14:paraId="28ADEE2D" w14:textId="034E2FCB" w:rsidR="0094364F" w:rsidRDefault="0094364F" w:rsidP="0094364F">
      <w:pPr>
        <w:pStyle w:val="Title"/>
      </w:pPr>
      <w:r>
        <w:lastRenderedPageBreak/>
        <w:t>IMAGES OF THE CODE AT WORK</w:t>
      </w:r>
    </w:p>
    <w:p w14:paraId="381E3E4C" w14:textId="7B48B8A8" w:rsidR="001B6383" w:rsidRPr="001B6383" w:rsidRDefault="001B6383" w:rsidP="001B6383">
      <w:pPr>
        <w:pStyle w:val="Heading1"/>
      </w:pPr>
      <w:r>
        <w:t>Original Image</w:t>
      </w:r>
    </w:p>
    <w:p w14:paraId="75CA0E89" w14:textId="6473590F" w:rsidR="001B6383" w:rsidRPr="001B6383" w:rsidRDefault="001B6383" w:rsidP="001B6383">
      <w:pPr>
        <w:jc w:val="center"/>
      </w:pPr>
      <w:r>
        <w:rPr>
          <w:noProof/>
        </w:rPr>
        <w:drawing>
          <wp:inline distT="0" distB="0" distL="0" distR="0" wp14:anchorId="382C8764" wp14:editId="59AECA3D">
            <wp:extent cx="5120640" cy="3040107"/>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1-2013_751_205_30_kosi_b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756" cy="3044926"/>
                    </a:xfrm>
                    <a:prstGeom prst="rect">
                      <a:avLst/>
                    </a:prstGeom>
                  </pic:spPr>
                </pic:pic>
              </a:graphicData>
            </a:graphic>
          </wp:inline>
        </w:drawing>
      </w:r>
    </w:p>
    <w:p w14:paraId="33970499" w14:textId="6F1D4DDB" w:rsidR="0094364F" w:rsidRPr="00855982" w:rsidRDefault="001B6383" w:rsidP="0094364F">
      <w:pPr>
        <w:pStyle w:val="Heading1"/>
      </w:pPr>
      <w:r>
        <w:t>Thresholding</w:t>
      </w:r>
    </w:p>
    <w:p w14:paraId="0FBD64D4" w14:textId="740233F2" w:rsidR="00877A3A" w:rsidRDefault="001B6383" w:rsidP="001B6383">
      <w:pPr>
        <w:jc w:val="center"/>
        <w:rPr>
          <w:b/>
        </w:rPr>
      </w:pPr>
      <w:r>
        <w:rPr>
          <w:b/>
          <w:noProof/>
        </w:rPr>
        <w:drawing>
          <wp:inline distT="0" distB="0" distL="0" distR="0" wp14:anchorId="4B895653" wp14:editId="3296DAE3">
            <wp:extent cx="5641712" cy="3398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Threshold.png"/>
                    <pic:cNvPicPr/>
                  </pic:nvPicPr>
                  <pic:blipFill rotWithShape="1">
                    <a:blip r:embed="rId11" cstate="print">
                      <a:extLst>
                        <a:ext uri="{28A0092B-C50C-407E-A947-70E740481C1C}">
                          <a14:useLocalDpi xmlns:a14="http://schemas.microsoft.com/office/drawing/2010/main" val="0"/>
                        </a:ext>
                      </a:extLst>
                    </a:blip>
                    <a:srcRect l="6153" t="18394" r="7189" b="12003"/>
                    <a:stretch/>
                  </pic:blipFill>
                  <pic:spPr bwMode="auto">
                    <a:xfrm>
                      <a:off x="0" y="0"/>
                      <a:ext cx="5648171" cy="3402411"/>
                    </a:xfrm>
                    <a:prstGeom prst="rect">
                      <a:avLst/>
                    </a:prstGeom>
                    <a:ln>
                      <a:noFill/>
                    </a:ln>
                    <a:extLst>
                      <a:ext uri="{53640926-AAD7-44D8-BBD7-CCE9431645EC}">
                        <a14:shadowObscured xmlns:a14="http://schemas.microsoft.com/office/drawing/2010/main"/>
                      </a:ext>
                    </a:extLst>
                  </pic:spPr>
                </pic:pic>
              </a:graphicData>
            </a:graphic>
          </wp:inline>
        </w:drawing>
      </w:r>
    </w:p>
    <w:p w14:paraId="0C0EAB11" w14:textId="290AE88B" w:rsidR="00CE6F2A" w:rsidRPr="00855982" w:rsidRDefault="00CE6F2A" w:rsidP="00CE6F2A">
      <w:pPr>
        <w:pStyle w:val="Heading1"/>
      </w:pPr>
      <w:r>
        <w:lastRenderedPageBreak/>
        <w:t>Rotation</w:t>
      </w:r>
    </w:p>
    <w:p w14:paraId="138FBB3C" w14:textId="1E87A7AF" w:rsidR="00CE6F2A" w:rsidRDefault="00CE6F2A" w:rsidP="00CE6F2A">
      <w:pPr>
        <w:jc w:val="center"/>
        <w:rPr>
          <w:b/>
        </w:rPr>
      </w:pPr>
      <w:r>
        <w:rPr>
          <w:b/>
          <w:noProof/>
        </w:rPr>
        <w:drawing>
          <wp:inline distT="0" distB="0" distL="0" distR="0" wp14:anchorId="2EFD4E83" wp14:editId="196F916C">
            <wp:extent cx="3687609" cy="342866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Threshold_Rotate.png"/>
                    <pic:cNvPicPr/>
                  </pic:nvPicPr>
                  <pic:blipFill rotWithShape="1">
                    <a:blip r:embed="rId12" cstate="print">
                      <a:extLst>
                        <a:ext uri="{28A0092B-C50C-407E-A947-70E740481C1C}">
                          <a14:useLocalDpi xmlns:a14="http://schemas.microsoft.com/office/drawing/2010/main" val="0"/>
                        </a:ext>
                      </a:extLst>
                    </a:blip>
                    <a:srcRect l="14656" t="10535" r="18500" b="3908"/>
                    <a:stretch/>
                  </pic:blipFill>
                  <pic:spPr bwMode="auto">
                    <a:xfrm>
                      <a:off x="0" y="0"/>
                      <a:ext cx="3705856" cy="3445630"/>
                    </a:xfrm>
                    <a:prstGeom prst="rect">
                      <a:avLst/>
                    </a:prstGeom>
                    <a:ln>
                      <a:noFill/>
                    </a:ln>
                    <a:extLst>
                      <a:ext uri="{53640926-AAD7-44D8-BBD7-CCE9431645EC}">
                        <a14:shadowObscured xmlns:a14="http://schemas.microsoft.com/office/drawing/2010/main"/>
                      </a:ext>
                    </a:extLst>
                  </pic:spPr>
                </pic:pic>
              </a:graphicData>
            </a:graphic>
          </wp:inline>
        </w:drawing>
      </w:r>
    </w:p>
    <w:p w14:paraId="7983F87F" w14:textId="0232AD97" w:rsidR="005D7FA7" w:rsidRPr="00855982" w:rsidRDefault="005D7FA7" w:rsidP="005D7FA7">
      <w:pPr>
        <w:pStyle w:val="Heading1"/>
      </w:pPr>
      <w:r>
        <w:t>Cropping</w:t>
      </w:r>
    </w:p>
    <w:p w14:paraId="5538A7A3" w14:textId="12429376" w:rsidR="005D7FA7" w:rsidRDefault="005D7FA7" w:rsidP="005D7FA7">
      <w:pPr>
        <w:jc w:val="center"/>
        <w:rPr>
          <w:b/>
        </w:rPr>
      </w:pPr>
      <w:r>
        <w:rPr>
          <w:b/>
          <w:noProof/>
        </w:rPr>
        <w:drawing>
          <wp:inline distT="0" distB="0" distL="0" distR="0" wp14:anchorId="355E7612" wp14:editId="2DD65333">
            <wp:extent cx="3863493" cy="371422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Threshold_Rotate_Crop.png"/>
                    <pic:cNvPicPr/>
                  </pic:nvPicPr>
                  <pic:blipFill rotWithShape="1">
                    <a:blip r:embed="rId13" cstate="print">
                      <a:extLst>
                        <a:ext uri="{28A0092B-C50C-407E-A947-70E740481C1C}">
                          <a14:useLocalDpi xmlns:a14="http://schemas.microsoft.com/office/drawing/2010/main" val="0"/>
                        </a:ext>
                      </a:extLst>
                    </a:blip>
                    <a:srcRect l="14532" t="9911" r="16411" b="1571"/>
                    <a:stretch/>
                  </pic:blipFill>
                  <pic:spPr bwMode="auto">
                    <a:xfrm>
                      <a:off x="0" y="0"/>
                      <a:ext cx="3912724" cy="3761554"/>
                    </a:xfrm>
                    <a:prstGeom prst="rect">
                      <a:avLst/>
                    </a:prstGeom>
                    <a:ln>
                      <a:noFill/>
                    </a:ln>
                    <a:extLst>
                      <a:ext uri="{53640926-AAD7-44D8-BBD7-CCE9431645EC}">
                        <a14:shadowObscured xmlns:a14="http://schemas.microsoft.com/office/drawing/2010/main"/>
                      </a:ext>
                    </a:extLst>
                  </pic:spPr>
                </pic:pic>
              </a:graphicData>
            </a:graphic>
          </wp:inline>
        </w:drawing>
      </w:r>
    </w:p>
    <w:p w14:paraId="47419E7A" w14:textId="3DD071F5" w:rsidR="00141D7C" w:rsidRPr="00855982" w:rsidRDefault="00141D7C" w:rsidP="00141D7C">
      <w:pPr>
        <w:pStyle w:val="Heading1"/>
      </w:pPr>
      <w:r>
        <w:lastRenderedPageBreak/>
        <w:t xml:space="preserve">Inverting </w:t>
      </w:r>
      <w:r w:rsidR="00E20CD0">
        <w:t xml:space="preserve">the </w:t>
      </w:r>
      <w:r>
        <w:t>Colors</w:t>
      </w:r>
    </w:p>
    <w:p w14:paraId="1F1FD7BB" w14:textId="4E9246DF" w:rsidR="005D7FA7" w:rsidRDefault="00141D7C" w:rsidP="00141D7C">
      <w:pPr>
        <w:jc w:val="center"/>
        <w:rPr>
          <w:b/>
        </w:rPr>
      </w:pPr>
      <w:r>
        <w:rPr>
          <w:b/>
          <w:noProof/>
        </w:rPr>
        <w:drawing>
          <wp:inline distT="0" distB="0" distL="0" distR="0" wp14:anchorId="04EE9DAF" wp14:editId="21652214">
            <wp:extent cx="3629920" cy="33337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Threshold_Rotate_Crop_Threshold.png"/>
                    <pic:cNvPicPr/>
                  </pic:nvPicPr>
                  <pic:blipFill rotWithShape="1">
                    <a:blip r:embed="rId14" cstate="print">
                      <a:extLst>
                        <a:ext uri="{28A0092B-C50C-407E-A947-70E740481C1C}">
                          <a14:useLocalDpi xmlns:a14="http://schemas.microsoft.com/office/drawing/2010/main" val="0"/>
                        </a:ext>
                      </a:extLst>
                    </a:blip>
                    <a:srcRect l="14519" t="10330" r="17969" b="3646"/>
                    <a:stretch/>
                  </pic:blipFill>
                  <pic:spPr bwMode="auto">
                    <a:xfrm>
                      <a:off x="0" y="0"/>
                      <a:ext cx="3641901" cy="3344753"/>
                    </a:xfrm>
                    <a:prstGeom prst="rect">
                      <a:avLst/>
                    </a:prstGeom>
                    <a:ln>
                      <a:noFill/>
                    </a:ln>
                    <a:extLst>
                      <a:ext uri="{53640926-AAD7-44D8-BBD7-CCE9431645EC}">
                        <a14:shadowObscured xmlns:a14="http://schemas.microsoft.com/office/drawing/2010/main"/>
                      </a:ext>
                    </a:extLst>
                  </pic:spPr>
                </pic:pic>
              </a:graphicData>
            </a:graphic>
          </wp:inline>
        </w:drawing>
      </w:r>
    </w:p>
    <w:p w14:paraId="4367122D" w14:textId="4A972FC9" w:rsidR="00141D7C" w:rsidRDefault="00141D7C" w:rsidP="00141D7C">
      <w:pPr>
        <w:pStyle w:val="Heading1"/>
      </w:pPr>
      <w:r>
        <w:t xml:space="preserve">Closing </w:t>
      </w:r>
      <w:r w:rsidR="00E20CD0">
        <w:t xml:space="preserve">the </w:t>
      </w:r>
      <w:r>
        <w:t>Boundaries</w:t>
      </w:r>
    </w:p>
    <w:p w14:paraId="11F6C693" w14:textId="2670EDB8" w:rsidR="00141D7C" w:rsidRPr="00141D7C" w:rsidRDefault="00141D7C" w:rsidP="00141D7C">
      <w:pPr>
        <w:jc w:val="center"/>
      </w:pPr>
      <w:r>
        <w:rPr>
          <w:noProof/>
        </w:rPr>
        <w:drawing>
          <wp:inline distT="0" distB="0" distL="0" distR="0" wp14:anchorId="555C6C5B" wp14:editId="64432520">
            <wp:extent cx="3988175"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Close_Boundary.png"/>
                    <pic:cNvPicPr/>
                  </pic:nvPicPr>
                  <pic:blipFill rotWithShape="1">
                    <a:blip r:embed="rId15" cstate="print">
                      <a:extLst>
                        <a:ext uri="{28A0092B-C50C-407E-A947-70E740481C1C}">
                          <a14:useLocalDpi xmlns:a14="http://schemas.microsoft.com/office/drawing/2010/main" val="0"/>
                        </a:ext>
                      </a:extLst>
                    </a:blip>
                    <a:srcRect l="14648" t="10764" r="18294" b="3907"/>
                    <a:stretch/>
                  </pic:blipFill>
                  <pic:spPr bwMode="auto">
                    <a:xfrm>
                      <a:off x="0" y="0"/>
                      <a:ext cx="3989246" cy="3807212"/>
                    </a:xfrm>
                    <a:prstGeom prst="rect">
                      <a:avLst/>
                    </a:prstGeom>
                    <a:ln>
                      <a:noFill/>
                    </a:ln>
                    <a:extLst>
                      <a:ext uri="{53640926-AAD7-44D8-BBD7-CCE9431645EC}">
                        <a14:shadowObscured xmlns:a14="http://schemas.microsoft.com/office/drawing/2010/main"/>
                      </a:ext>
                    </a:extLst>
                  </pic:spPr>
                </pic:pic>
              </a:graphicData>
            </a:graphic>
          </wp:inline>
        </w:drawing>
      </w:r>
    </w:p>
    <w:p w14:paraId="7EF42825" w14:textId="29FAD1F4" w:rsidR="00141D7C" w:rsidRPr="00855982" w:rsidRDefault="00141D7C" w:rsidP="00141D7C">
      <w:pPr>
        <w:pStyle w:val="Heading1"/>
      </w:pPr>
      <w:r>
        <w:lastRenderedPageBreak/>
        <w:t>Removing Outer Areas</w:t>
      </w:r>
    </w:p>
    <w:p w14:paraId="5CB5BED6" w14:textId="31AFEACD" w:rsidR="00141D7C" w:rsidRDefault="00141D7C" w:rsidP="00141D7C">
      <w:pPr>
        <w:jc w:val="center"/>
        <w:rPr>
          <w:b/>
        </w:rPr>
      </w:pPr>
      <w:r>
        <w:rPr>
          <w:b/>
          <w:noProof/>
        </w:rPr>
        <w:drawing>
          <wp:inline distT="0" distB="0" distL="0" distR="0" wp14:anchorId="54FE47F3" wp14:editId="16387D54">
            <wp:extent cx="3685419"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RemoveOuterArea.png"/>
                    <pic:cNvPicPr/>
                  </pic:nvPicPr>
                  <pic:blipFill rotWithShape="1">
                    <a:blip r:embed="rId16" cstate="print">
                      <a:extLst>
                        <a:ext uri="{28A0092B-C50C-407E-A947-70E740481C1C}">
                          <a14:useLocalDpi xmlns:a14="http://schemas.microsoft.com/office/drawing/2010/main" val="0"/>
                        </a:ext>
                      </a:extLst>
                    </a:blip>
                    <a:srcRect l="14714" t="10678" r="18294" b="3906"/>
                    <a:stretch/>
                  </pic:blipFill>
                  <pic:spPr bwMode="auto">
                    <a:xfrm>
                      <a:off x="0" y="0"/>
                      <a:ext cx="3731673" cy="3568482"/>
                    </a:xfrm>
                    <a:prstGeom prst="rect">
                      <a:avLst/>
                    </a:prstGeom>
                    <a:ln>
                      <a:noFill/>
                    </a:ln>
                    <a:extLst>
                      <a:ext uri="{53640926-AAD7-44D8-BBD7-CCE9431645EC}">
                        <a14:shadowObscured xmlns:a14="http://schemas.microsoft.com/office/drawing/2010/main"/>
                      </a:ext>
                    </a:extLst>
                  </pic:spPr>
                </pic:pic>
              </a:graphicData>
            </a:graphic>
          </wp:inline>
        </w:drawing>
      </w:r>
    </w:p>
    <w:p w14:paraId="65668453" w14:textId="6C6CA131" w:rsidR="00141D7C" w:rsidRPr="00141D7C" w:rsidRDefault="00141D7C" w:rsidP="00141D7C">
      <w:pPr>
        <w:pStyle w:val="Heading1"/>
      </w:pPr>
      <w:r>
        <w:t>Identifying River</w:t>
      </w:r>
    </w:p>
    <w:p w14:paraId="44CF8759" w14:textId="102CB88A" w:rsidR="00141D7C" w:rsidRDefault="00141D7C" w:rsidP="00141D7C">
      <w:pPr>
        <w:jc w:val="center"/>
        <w:rPr>
          <w:b/>
        </w:rPr>
      </w:pPr>
      <w:r>
        <w:rPr>
          <w:b/>
          <w:noProof/>
        </w:rPr>
        <w:drawing>
          <wp:inline distT="0" distB="0" distL="0" distR="0" wp14:anchorId="220643E2" wp14:editId="44ED9E0A">
            <wp:extent cx="3750477" cy="3604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IdentifyRiver.png"/>
                    <pic:cNvPicPr/>
                  </pic:nvPicPr>
                  <pic:blipFill rotWithShape="1">
                    <a:blip r:embed="rId17" cstate="print">
                      <a:extLst>
                        <a:ext uri="{28A0092B-C50C-407E-A947-70E740481C1C}">
                          <a14:useLocalDpi xmlns:a14="http://schemas.microsoft.com/office/drawing/2010/main" val="0"/>
                        </a:ext>
                      </a:extLst>
                    </a:blip>
                    <a:srcRect l="14713" t="10504" r="18490" b="3906"/>
                    <a:stretch/>
                  </pic:blipFill>
                  <pic:spPr bwMode="auto">
                    <a:xfrm>
                      <a:off x="0" y="0"/>
                      <a:ext cx="3753944" cy="3607592"/>
                    </a:xfrm>
                    <a:prstGeom prst="rect">
                      <a:avLst/>
                    </a:prstGeom>
                    <a:ln>
                      <a:noFill/>
                    </a:ln>
                    <a:extLst>
                      <a:ext uri="{53640926-AAD7-44D8-BBD7-CCE9431645EC}">
                        <a14:shadowObscured xmlns:a14="http://schemas.microsoft.com/office/drawing/2010/main"/>
                      </a:ext>
                    </a:extLst>
                  </pic:spPr>
                </pic:pic>
              </a:graphicData>
            </a:graphic>
          </wp:inline>
        </w:drawing>
      </w:r>
    </w:p>
    <w:p w14:paraId="3E69490C" w14:textId="7F12C756" w:rsidR="00141D7C" w:rsidRPr="00855982" w:rsidRDefault="007A395B" w:rsidP="00141D7C">
      <w:pPr>
        <w:pStyle w:val="Heading1"/>
      </w:pPr>
      <w:r>
        <w:lastRenderedPageBreak/>
        <w:t>Removing Isolated Patches of Water</w:t>
      </w:r>
    </w:p>
    <w:p w14:paraId="1EB04261" w14:textId="7209C91E" w:rsidR="00141D7C" w:rsidRDefault="007A395B" w:rsidP="007A395B">
      <w:pPr>
        <w:jc w:val="center"/>
        <w:rPr>
          <w:b/>
        </w:rPr>
      </w:pPr>
      <w:r>
        <w:rPr>
          <w:b/>
          <w:noProof/>
        </w:rPr>
        <w:drawing>
          <wp:inline distT="0" distB="0" distL="0" distR="0" wp14:anchorId="34D43FE4" wp14:editId="16DBE9D0">
            <wp:extent cx="3706408" cy="35737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_RemoveIsolatedWaterArea.png"/>
                    <pic:cNvPicPr/>
                  </pic:nvPicPr>
                  <pic:blipFill rotWithShape="1">
                    <a:blip r:embed="rId18" cstate="print">
                      <a:extLst>
                        <a:ext uri="{28A0092B-C50C-407E-A947-70E740481C1C}">
                          <a14:useLocalDpi xmlns:a14="http://schemas.microsoft.com/office/drawing/2010/main" val="0"/>
                        </a:ext>
                      </a:extLst>
                    </a:blip>
                    <a:srcRect l="14648" t="9896" r="18034" b="3559"/>
                    <a:stretch/>
                  </pic:blipFill>
                  <pic:spPr bwMode="auto">
                    <a:xfrm>
                      <a:off x="0" y="0"/>
                      <a:ext cx="3719195" cy="3586109"/>
                    </a:xfrm>
                    <a:prstGeom prst="rect">
                      <a:avLst/>
                    </a:prstGeom>
                    <a:ln>
                      <a:noFill/>
                    </a:ln>
                    <a:extLst>
                      <a:ext uri="{53640926-AAD7-44D8-BBD7-CCE9431645EC}">
                        <a14:shadowObscured xmlns:a14="http://schemas.microsoft.com/office/drawing/2010/main"/>
                      </a:ext>
                    </a:extLst>
                  </pic:spPr>
                </pic:pic>
              </a:graphicData>
            </a:graphic>
          </wp:inline>
        </w:drawing>
      </w:r>
    </w:p>
    <w:p w14:paraId="44650D07" w14:textId="0603174D" w:rsidR="007A395B" w:rsidRPr="00855982" w:rsidRDefault="007A395B" w:rsidP="007A395B">
      <w:pPr>
        <w:pStyle w:val="Heading1"/>
      </w:pPr>
      <w:r>
        <w:t>Finding Isolated Patches of Land</w:t>
      </w:r>
    </w:p>
    <w:p w14:paraId="7C758B11" w14:textId="7681152F" w:rsidR="007A395B" w:rsidRDefault="007A395B" w:rsidP="007A395B">
      <w:pPr>
        <w:jc w:val="center"/>
        <w:rPr>
          <w:b/>
        </w:rPr>
      </w:pPr>
      <w:r>
        <w:rPr>
          <w:b/>
          <w:noProof/>
        </w:rPr>
        <w:drawing>
          <wp:inline distT="0" distB="0" distL="0" distR="0" wp14:anchorId="2FC1A3DB" wp14:editId="41A642E7">
            <wp:extent cx="3657600" cy="3526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_FindIsolatedLandArea.png"/>
                    <pic:cNvPicPr/>
                  </pic:nvPicPr>
                  <pic:blipFill rotWithShape="1">
                    <a:blip r:embed="rId19" cstate="print">
                      <a:extLst>
                        <a:ext uri="{28A0092B-C50C-407E-A947-70E740481C1C}">
                          <a14:useLocalDpi xmlns:a14="http://schemas.microsoft.com/office/drawing/2010/main" val="0"/>
                        </a:ext>
                      </a:extLst>
                    </a:blip>
                    <a:srcRect l="14649" t="10069" r="18360" b="3819"/>
                    <a:stretch/>
                  </pic:blipFill>
                  <pic:spPr bwMode="auto">
                    <a:xfrm>
                      <a:off x="0" y="0"/>
                      <a:ext cx="3686388" cy="3553833"/>
                    </a:xfrm>
                    <a:prstGeom prst="rect">
                      <a:avLst/>
                    </a:prstGeom>
                    <a:ln>
                      <a:noFill/>
                    </a:ln>
                    <a:extLst>
                      <a:ext uri="{53640926-AAD7-44D8-BBD7-CCE9431645EC}">
                        <a14:shadowObscured xmlns:a14="http://schemas.microsoft.com/office/drawing/2010/main"/>
                      </a:ext>
                    </a:extLst>
                  </pic:spPr>
                </pic:pic>
              </a:graphicData>
            </a:graphic>
          </wp:inline>
        </w:drawing>
      </w:r>
    </w:p>
    <w:p w14:paraId="6CBC7E78" w14:textId="63D55F0C" w:rsidR="00B91E2A" w:rsidRPr="00855982" w:rsidRDefault="00B91E2A" w:rsidP="00B91E2A">
      <w:pPr>
        <w:pStyle w:val="Heading1"/>
      </w:pPr>
      <w:r>
        <w:lastRenderedPageBreak/>
        <w:t>Identifying Skeleton</w:t>
      </w:r>
    </w:p>
    <w:p w14:paraId="5116A4C8" w14:textId="043159AD" w:rsidR="00B91E2A" w:rsidRDefault="00B91E2A" w:rsidP="00B91E2A">
      <w:pPr>
        <w:jc w:val="center"/>
        <w:rPr>
          <w:b/>
        </w:rPr>
      </w:pPr>
      <w:r>
        <w:rPr>
          <w:b/>
          <w:noProof/>
        </w:rPr>
        <w:drawing>
          <wp:inline distT="0" distB="0" distL="0" distR="0" wp14:anchorId="77C69ADB" wp14:editId="50E9AF1D">
            <wp:extent cx="3727161" cy="34975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_Skeleton.png"/>
                    <pic:cNvPicPr/>
                  </pic:nvPicPr>
                  <pic:blipFill rotWithShape="1">
                    <a:blip r:embed="rId20" cstate="print">
                      <a:extLst>
                        <a:ext uri="{28A0092B-C50C-407E-A947-70E740481C1C}">
                          <a14:useLocalDpi xmlns:a14="http://schemas.microsoft.com/office/drawing/2010/main" val="0"/>
                        </a:ext>
                      </a:extLst>
                    </a:blip>
                    <a:srcRect l="14909" t="10678" r="18359" b="3471"/>
                    <a:stretch/>
                  </pic:blipFill>
                  <pic:spPr bwMode="auto">
                    <a:xfrm>
                      <a:off x="0" y="0"/>
                      <a:ext cx="3754037" cy="3522801"/>
                    </a:xfrm>
                    <a:prstGeom prst="rect">
                      <a:avLst/>
                    </a:prstGeom>
                    <a:ln>
                      <a:noFill/>
                    </a:ln>
                    <a:extLst>
                      <a:ext uri="{53640926-AAD7-44D8-BBD7-CCE9431645EC}">
                        <a14:shadowObscured xmlns:a14="http://schemas.microsoft.com/office/drawing/2010/main"/>
                      </a:ext>
                    </a:extLst>
                  </pic:spPr>
                </pic:pic>
              </a:graphicData>
            </a:graphic>
          </wp:inline>
        </w:drawing>
      </w:r>
    </w:p>
    <w:p w14:paraId="0FF7E8B8" w14:textId="0043D851" w:rsidR="00B91E2A" w:rsidRPr="00855982" w:rsidRDefault="00B91E2A" w:rsidP="00B91E2A">
      <w:pPr>
        <w:pStyle w:val="Heading1"/>
      </w:pPr>
      <w:r>
        <w:t>Removing Dangling Arcs</w:t>
      </w:r>
    </w:p>
    <w:p w14:paraId="7449FBB0" w14:textId="414C0447" w:rsidR="00B91E2A" w:rsidRDefault="00B91E2A" w:rsidP="00B91E2A">
      <w:pPr>
        <w:jc w:val="center"/>
        <w:rPr>
          <w:b/>
        </w:rPr>
      </w:pPr>
      <w:r>
        <w:rPr>
          <w:b/>
          <w:noProof/>
        </w:rPr>
        <w:drawing>
          <wp:inline distT="0" distB="0" distL="0" distR="0" wp14:anchorId="7A1B800F" wp14:editId="6CB5E1DF">
            <wp:extent cx="3743960" cy="3615869"/>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RemoveDanglingArc.png"/>
                    <pic:cNvPicPr/>
                  </pic:nvPicPr>
                  <pic:blipFill rotWithShape="1">
                    <a:blip r:embed="rId21" cstate="print">
                      <a:extLst>
                        <a:ext uri="{28A0092B-C50C-407E-A947-70E740481C1C}">
                          <a14:useLocalDpi xmlns:a14="http://schemas.microsoft.com/office/drawing/2010/main" val="0"/>
                        </a:ext>
                      </a:extLst>
                    </a:blip>
                    <a:srcRect l="14909" t="10764" r="18490" b="3472"/>
                    <a:stretch/>
                  </pic:blipFill>
                  <pic:spPr bwMode="auto">
                    <a:xfrm>
                      <a:off x="0" y="0"/>
                      <a:ext cx="3753302" cy="3624891"/>
                    </a:xfrm>
                    <a:prstGeom prst="rect">
                      <a:avLst/>
                    </a:prstGeom>
                    <a:ln>
                      <a:noFill/>
                    </a:ln>
                    <a:extLst>
                      <a:ext uri="{53640926-AAD7-44D8-BBD7-CCE9431645EC}">
                        <a14:shadowObscured xmlns:a14="http://schemas.microsoft.com/office/drawing/2010/main"/>
                      </a:ext>
                    </a:extLst>
                  </pic:spPr>
                </pic:pic>
              </a:graphicData>
            </a:graphic>
          </wp:inline>
        </w:drawing>
      </w:r>
    </w:p>
    <w:p w14:paraId="4BCB08F5" w14:textId="0BBF7A96" w:rsidR="00B9147D" w:rsidRPr="00855982" w:rsidRDefault="00B9147D" w:rsidP="00B9147D">
      <w:pPr>
        <w:pStyle w:val="Heading1"/>
      </w:pPr>
      <w:r>
        <w:lastRenderedPageBreak/>
        <w:t>Identifying Junctions</w:t>
      </w:r>
    </w:p>
    <w:p w14:paraId="1C4CDD1B" w14:textId="3C8AFEF5" w:rsidR="00B9147D" w:rsidRDefault="00B9147D" w:rsidP="00B9147D">
      <w:pPr>
        <w:jc w:val="center"/>
        <w:rPr>
          <w:b/>
        </w:rPr>
      </w:pPr>
      <w:r>
        <w:rPr>
          <w:b/>
          <w:noProof/>
        </w:rPr>
        <w:drawing>
          <wp:inline distT="0" distB="0" distL="0" distR="0" wp14:anchorId="312CB388" wp14:editId="6161DBB5">
            <wp:extent cx="3744601" cy="34366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Junctions.png"/>
                    <pic:cNvPicPr/>
                  </pic:nvPicPr>
                  <pic:blipFill rotWithShape="1">
                    <a:blip r:embed="rId22" cstate="print">
                      <a:extLst>
                        <a:ext uri="{28A0092B-C50C-407E-A947-70E740481C1C}">
                          <a14:useLocalDpi xmlns:a14="http://schemas.microsoft.com/office/drawing/2010/main" val="0"/>
                        </a:ext>
                      </a:extLst>
                    </a:blip>
                    <a:srcRect l="14388" t="10678" r="18099" b="3471"/>
                    <a:stretch/>
                  </pic:blipFill>
                  <pic:spPr bwMode="auto">
                    <a:xfrm>
                      <a:off x="0" y="0"/>
                      <a:ext cx="3761342" cy="3451984"/>
                    </a:xfrm>
                    <a:prstGeom prst="rect">
                      <a:avLst/>
                    </a:prstGeom>
                    <a:ln>
                      <a:noFill/>
                    </a:ln>
                    <a:extLst>
                      <a:ext uri="{53640926-AAD7-44D8-BBD7-CCE9431645EC}">
                        <a14:shadowObscured xmlns:a14="http://schemas.microsoft.com/office/drawing/2010/main"/>
                      </a:ext>
                    </a:extLst>
                  </pic:spPr>
                </pic:pic>
              </a:graphicData>
            </a:graphic>
          </wp:inline>
        </w:drawing>
      </w:r>
    </w:p>
    <w:p w14:paraId="507BC9F8" w14:textId="2FB79443" w:rsidR="00B9147D" w:rsidRPr="00855982" w:rsidRDefault="00B9147D" w:rsidP="00B9147D">
      <w:pPr>
        <w:pStyle w:val="Heading1"/>
      </w:pPr>
      <w:r>
        <w:t>Final Result</w:t>
      </w:r>
    </w:p>
    <w:p w14:paraId="3B63CCBA" w14:textId="701E9025" w:rsidR="00B9147D" w:rsidRDefault="00B9147D" w:rsidP="00B9147D">
      <w:pPr>
        <w:jc w:val="center"/>
        <w:rPr>
          <w:b/>
        </w:rPr>
      </w:pPr>
      <w:r>
        <w:rPr>
          <w:b/>
          <w:noProof/>
        </w:rPr>
        <w:drawing>
          <wp:inline distT="0" distB="0" distL="0" distR="0" wp14:anchorId="0F7C9B77" wp14:editId="0DBE3319">
            <wp:extent cx="3853344" cy="3699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png"/>
                    <pic:cNvPicPr/>
                  </pic:nvPicPr>
                  <pic:blipFill rotWithShape="1">
                    <a:blip r:embed="rId23">
                      <a:extLst>
                        <a:ext uri="{28A0092B-C50C-407E-A947-70E740481C1C}">
                          <a14:useLocalDpi xmlns:a14="http://schemas.microsoft.com/office/drawing/2010/main" val="0"/>
                        </a:ext>
                      </a:extLst>
                    </a:blip>
                    <a:srcRect l="14845" t="10590" r="18294" b="3819"/>
                    <a:stretch/>
                  </pic:blipFill>
                  <pic:spPr bwMode="auto">
                    <a:xfrm>
                      <a:off x="0" y="0"/>
                      <a:ext cx="3853830" cy="3699977"/>
                    </a:xfrm>
                    <a:prstGeom prst="rect">
                      <a:avLst/>
                    </a:prstGeom>
                    <a:ln>
                      <a:noFill/>
                    </a:ln>
                    <a:extLst>
                      <a:ext uri="{53640926-AAD7-44D8-BBD7-CCE9431645EC}">
                        <a14:shadowObscured xmlns:a14="http://schemas.microsoft.com/office/drawing/2010/main"/>
                      </a:ext>
                    </a:extLst>
                  </pic:spPr>
                </pic:pic>
              </a:graphicData>
            </a:graphic>
          </wp:inline>
        </w:drawing>
      </w:r>
    </w:p>
    <w:p w14:paraId="1D175EBD" w14:textId="59A6F879" w:rsidR="00AA7EA9" w:rsidRDefault="00680C9B" w:rsidP="00AA7EA9">
      <w:pPr>
        <w:pStyle w:val="Title"/>
      </w:pPr>
      <w:r>
        <w:lastRenderedPageBreak/>
        <w:t>REFERENCE</w:t>
      </w:r>
      <w:r w:rsidR="00BC3AD0">
        <w:t xml:space="preserve"> LINK</w:t>
      </w:r>
      <w:r w:rsidR="00161F67">
        <w:t>S</w:t>
      </w:r>
    </w:p>
    <w:p w14:paraId="249A2D09" w14:textId="73053065" w:rsidR="00AA7EA9" w:rsidRPr="00855982" w:rsidRDefault="00680C9B" w:rsidP="00AA7EA9">
      <w:pPr>
        <w:pStyle w:val="Heading1"/>
      </w:pPr>
      <w:r>
        <w:t>Functions</w:t>
      </w:r>
    </w:p>
    <w:p w14:paraId="66AF1C46" w14:textId="2BDA8E4A" w:rsidR="00F979DA" w:rsidRDefault="00DD3FA6" w:rsidP="00510F8A">
      <w:pPr>
        <w:pStyle w:val="ListParagraph"/>
        <w:numPr>
          <w:ilvl w:val="0"/>
          <w:numId w:val="39"/>
        </w:numPr>
        <w:rPr>
          <w:b/>
        </w:rPr>
      </w:pPr>
      <w:hyperlink r:id="rId24" w:history="1">
        <w:r w:rsidR="00F979DA" w:rsidRPr="00F979DA">
          <w:rPr>
            <w:rStyle w:val="Hyperlink"/>
            <w:b/>
          </w:rPr>
          <w:t>cv2.imread</w:t>
        </w:r>
      </w:hyperlink>
    </w:p>
    <w:p w14:paraId="5F8CD63F" w14:textId="7602DB97" w:rsidR="00AA7EA9" w:rsidRDefault="00DD3FA6" w:rsidP="00510F8A">
      <w:pPr>
        <w:pStyle w:val="ListParagraph"/>
        <w:numPr>
          <w:ilvl w:val="0"/>
          <w:numId w:val="39"/>
        </w:numPr>
        <w:rPr>
          <w:b/>
        </w:rPr>
      </w:pPr>
      <w:hyperlink r:id="rId25" w:history="1">
        <w:r w:rsidR="001E5533">
          <w:rPr>
            <w:rStyle w:val="Hyperlink"/>
            <w:b/>
          </w:rPr>
          <w:t>cv2.GaussianBlur</w:t>
        </w:r>
      </w:hyperlink>
    </w:p>
    <w:p w14:paraId="61659C8D" w14:textId="279A4BF7" w:rsidR="00510F8A" w:rsidRDefault="00DD3FA6" w:rsidP="00510F8A">
      <w:pPr>
        <w:pStyle w:val="ListParagraph"/>
        <w:numPr>
          <w:ilvl w:val="0"/>
          <w:numId w:val="39"/>
        </w:numPr>
        <w:rPr>
          <w:b/>
        </w:rPr>
      </w:pPr>
      <w:hyperlink r:id="rId26" w:history="1">
        <w:r w:rsidR="001E5533">
          <w:rPr>
            <w:rStyle w:val="Hyperlink"/>
            <w:b/>
          </w:rPr>
          <w:t>cv2.equalizeHist</w:t>
        </w:r>
      </w:hyperlink>
    </w:p>
    <w:p w14:paraId="433BCFA2" w14:textId="461A4348" w:rsidR="00185351" w:rsidRPr="00185351" w:rsidRDefault="00DD3FA6" w:rsidP="00185351">
      <w:pPr>
        <w:pStyle w:val="ListParagraph"/>
        <w:numPr>
          <w:ilvl w:val="0"/>
          <w:numId w:val="39"/>
        </w:numPr>
        <w:rPr>
          <w:b/>
        </w:rPr>
      </w:pPr>
      <w:hyperlink r:id="rId27" w:history="1">
        <w:r w:rsidR="001E5533">
          <w:rPr>
            <w:rStyle w:val="Hyperlink"/>
            <w:b/>
          </w:rPr>
          <w:t>cv2.threshold</w:t>
        </w:r>
      </w:hyperlink>
    </w:p>
    <w:p w14:paraId="4EB0B03C" w14:textId="7FF978F7" w:rsidR="00185351" w:rsidRDefault="00DD3FA6" w:rsidP="00510F8A">
      <w:pPr>
        <w:pStyle w:val="ListParagraph"/>
        <w:numPr>
          <w:ilvl w:val="0"/>
          <w:numId w:val="39"/>
        </w:numPr>
        <w:rPr>
          <w:b/>
        </w:rPr>
      </w:pPr>
      <w:hyperlink r:id="rId28" w:history="1">
        <w:r w:rsidR="001E5533">
          <w:rPr>
            <w:rStyle w:val="Hyperlink"/>
            <w:b/>
          </w:rPr>
          <w:t>cv2.findContours</w:t>
        </w:r>
      </w:hyperlink>
    </w:p>
    <w:p w14:paraId="08E139F0" w14:textId="004CFC5C" w:rsidR="00185351" w:rsidRDefault="00DD3FA6" w:rsidP="00510F8A">
      <w:pPr>
        <w:pStyle w:val="ListParagraph"/>
        <w:numPr>
          <w:ilvl w:val="0"/>
          <w:numId w:val="39"/>
        </w:numPr>
        <w:rPr>
          <w:b/>
        </w:rPr>
      </w:pPr>
      <w:hyperlink r:id="rId29" w:history="1">
        <w:r w:rsidR="001E5533">
          <w:rPr>
            <w:rStyle w:val="Hyperlink"/>
            <w:b/>
          </w:rPr>
          <w:t>cv2.minAreaRect</w:t>
        </w:r>
      </w:hyperlink>
    </w:p>
    <w:p w14:paraId="217759BB" w14:textId="29B6D9BE" w:rsidR="00185351" w:rsidRDefault="00DD3FA6" w:rsidP="00510F8A">
      <w:pPr>
        <w:pStyle w:val="ListParagraph"/>
        <w:numPr>
          <w:ilvl w:val="0"/>
          <w:numId w:val="39"/>
        </w:numPr>
        <w:rPr>
          <w:b/>
        </w:rPr>
      </w:pPr>
      <w:hyperlink r:id="rId30" w:history="1">
        <w:r w:rsidR="00185351" w:rsidRPr="00185351">
          <w:rPr>
            <w:rStyle w:val="Hyperlink"/>
            <w:b/>
          </w:rPr>
          <w:t>cv2.floodFill</w:t>
        </w:r>
      </w:hyperlink>
    </w:p>
    <w:p w14:paraId="66CC0F6F" w14:textId="521C1D3B" w:rsidR="00185351" w:rsidRDefault="00DD3FA6" w:rsidP="00510F8A">
      <w:pPr>
        <w:pStyle w:val="ListParagraph"/>
        <w:numPr>
          <w:ilvl w:val="0"/>
          <w:numId w:val="39"/>
        </w:numPr>
        <w:rPr>
          <w:b/>
        </w:rPr>
      </w:pPr>
      <w:hyperlink r:id="rId31" w:anchor="skimage.morphology.skeletonize" w:history="1">
        <w:r w:rsidR="00F85819">
          <w:rPr>
            <w:rStyle w:val="Hyperlink"/>
            <w:b/>
          </w:rPr>
          <w:t>skimage.morphology.skeletonize</w:t>
        </w:r>
      </w:hyperlink>
    </w:p>
    <w:p w14:paraId="5A5C8845" w14:textId="72D67061" w:rsidR="001F2A4E" w:rsidRDefault="00DD3FA6" w:rsidP="00510F8A">
      <w:pPr>
        <w:pStyle w:val="ListParagraph"/>
        <w:numPr>
          <w:ilvl w:val="0"/>
          <w:numId w:val="39"/>
        </w:numPr>
        <w:rPr>
          <w:b/>
        </w:rPr>
      </w:pPr>
      <w:hyperlink r:id="rId32" w:history="1">
        <w:r w:rsidR="001E5533">
          <w:rPr>
            <w:rStyle w:val="Hyperlink"/>
            <w:b/>
          </w:rPr>
          <w:t>matplotlib.pyplot.figure</w:t>
        </w:r>
      </w:hyperlink>
    </w:p>
    <w:p w14:paraId="27A22BCE" w14:textId="71FC06F3" w:rsidR="001E5533" w:rsidRDefault="00DD3FA6" w:rsidP="00510F8A">
      <w:pPr>
        <w:pStyle w:val="ListParagraph"/>
        <w:numPr>
          <w:ilvl w:val="0"/>
          <w:numId w:val="39"/>
        </w:numPr>
        <w:rPr>
          <w:b/>
        </w:rPr>
      </w:pPr>
      <w:hyperlink r:id="rId33" w:history="1">
        <w:r w:rsidR="0006429A" w:rsidRPr="0006429A">
          <w:rPr>
            <w:rStyle w:val="Hyperlink"/>
            <w:b/>
          </w:rPr>
          <w:t>matplotlib.pyplot.imshow</w:t>
        </w:r>
      </w:hyperlink>
    </w:p>
    <w:p w14:paraId="4217C9E7" w14:textId="58FC7A6E" w:rsidR="002C04BF" w:rsidRDefault="00DD3FA6" w:rsidP="00F85819">
      <w:pPr>
        <w:pStyle w:val="ListParagraph"/>
        <w:numPr>
          <w:ilvl w:val="0"/>
          <w:numId w:val="39"/>
        </w:numPr>
        <w:rPr>
          <w:b/>
        </w:rPr>
      </w:pPr>
      <w:hyperlink r:id="rId34" w:history="1">
        <w:r w:rsidR="003758A0">
          <w:rPr>
            <w:rStyle w:val="Hyperlink"/>
            <w:b/>
          </w:rPr>
          <w:t>matplotlib.pyplot.show</w:t>
        </w:r>
      </w:hyperlink>
    </w:p>
    <w:p w14:paraId="1CEF906B" w14:textId="061CA22B" w:rsidR="00F85819" w:rsidRPr="00855982" w:rsidRDefault="00F85819" w:rsidP="00F85819">
      <w:pPr>
        <w:pStyle w:val="Heading1"/>
      </w:pPr>
      <w:r>
        <w:t>Related Algorithms and Methods</w:t>
      </w:r>
    </w:p>
    <w:p w14:paraId="68F1BD14" w14:textId="55E7CECB" w:rsidR="00F85819" w:rsidRDefault="00DD3FA6" w:rsidP="00F85819">
      <w:pPr>
        <w:pStyle w:val="ListParagraph"/>
        <w:numPr>
          <w:ilvl w:val="0"/>
          <w:numId w:val="41"/>
        </w:numPr>
        <w:rPr>
          <w:b/>
        </w:rPr>
      </w:pPr>
      <w:hyperlink r:id="rId35" w:history="1">
        <w:r w:rsidR="00900E4A">
          <w:rPr>
            <w:rStyle w:val="Hyperlink"/>
            <w:b/>
          </w:rPr>
          <w:t>Otsu’s Algorithm for Image Binarization</w:t>
        </w:r>
      </w:hyperlink>
    </w:p>
    <w:p w14:paraId="15B7FDD8" w14:textId="16C922C2" w:rsidR="00F85819" w:rsidRDefault="00DD3FA6" w:rsidP="00F85819">
      <w:pPr>
        <w:pStyle w:val="ListParagraph"/>
        <w:numPr>
          <w:ilvl w:val="0"/>
          <w:numId w:val="41"/>
        </w:numPr>
        <w:rPr>
          <w:b/>
        </w:rPr>
      </w:pPr>
      <w:hyperlink r:id="rId36" w:history="1">
        <w:r w:rsidR="00F85819" w:rsidRPr="00DC1C11">
          <w:rPr>
            <w:rStyle w:val="Hyperlink"/>
            <w:b/>
          </w:rPr>
          <w:t>Global Thresholding Algorithm</w:t>
        </w:r>
      </w:hyperlink>
    </w:p>
    <w:p w14:paraId="7F7985B2" w14:textId="3BC933AA" w:rsidR="00F85819" w:rsidRPr="00F85819" w:rsidRDefault="00DD3FA6" w:rsidP="00F85819">
      <w:pPr>
        <w:pStyle w:val="ListParagraph"/>
        <w:numPr>
          <w:ilvl w:val="0"/>
          <w:numId w:val="41"/>
        </w:numPr>
        <w:rPr>
          <w:b/>
        </w:rPr>
      </w:pPr>
      <w:hyperlink r:id="rId37" w:history="1">
        <w:r w:rsidR="00F85819" w:rsidRPr="009B6C4A">
          <w:rPr>
            <w:rStyle w:val="Hyperlink"/>
            <w:b/>
          </w:rPr>
          <w:t>Minimum Error Th</w:t>
        </w:r>
        <w:bookmarkStart w:id="0" w:name="_GoBack"/>
        <w:bookmarkEnd w:id="0"/>
        <w:r w:rsidR="00F85819" w:rsidRPr="009B6C4A">
          <w:rPr>
            <w:rStyle w:val="Hyperlink"/>
            <w:b/>
          </w:rPr>
          <w:t>resholding Algori</w:t>
        </w:r>
        <w:r w:rsidR="00DC1C11" w:rsidRPr="009B6C4A">
          <w:rPr>
            <w:rStyle w:val="Hyperlink"/>
            <w:b/>
          </w:rPr>
          <w:t>t</w:t>
        </w:r>
        <w:r w:rsidR="00F85819" w:rsidRPr="009B6C4A">
          <w:rPr>
            <w:rStyle w:val="Hyperlink"/>
            <w:b/>
          </w:rPr>
          <w:t>hm</w:t>
        </w:r>
      </w:hyperlink>
    </w:p>
    <w:sectPr w:rsidR="00F85819" w:rsidRPr="00F85819" w:rsidSect="00942779">
      <w:footerReference w:type="default" r:id="rId3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3A47E" w14:textId="77777777" w:rsidR="00DD3FA6" w:rsidRDefault="00DD3FA6" w:rsidP="00855982">
      <w:pPr>
        <w:spacing w:after="0" w:line="240" w:lineRule="auto"/>
      </w:pPr>
      <w:r>
        <w:separator/>
      </w:r>
    </w:p>
  </w:endnote>
  <w:endnote w:type="continuationSeparator" w:id="0">
    <w:p w14:paraId="0C1C0EB4" w14:textId="77777777" w:rsidR="00DD3FA6" w:rsidRDefault="00DD3FA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2747953B"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5E3A1" w14:textId="77777777" w:rsidR="00DD3FA6" w:rsidRDefault="00DD3FA6" w:rsidP="00855982">
      <w:pPr>
        <w:spacing w:after="0" w:line="240" w:lineRule="auto"/>
      </w:pPr>
      <w:r>
        <w:separator/>
      </w:r>
    </w:p>
  </w:footnote>
  <w:footnote w:type="continuationSeparator" w:id="0">
    <w:p w14:paraId="4F7A3B06" w14:textId="77777777" w:rsidR="00DD3FA6" w:rsidRDefault="00DD3FA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C6CF5"/>
    <w:multiLevelType w:val="hybridMultilevel"/>
    <w:tmpl w:val="761A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CD86D36"/>
    <w:multiLevelType w:val="hybridMultilevel"/>
    <w:tmpl w:val="088C5E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8D30D98"/>
    <w:multiLevelType w:val="hybridMultilevel"/>
    <w:tmpl w:val="5F68A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870EFD"/>
    <w:multiLevelType w:val="hybridMultilevel"/>
    <w:tmpl w:val="5596E7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EE157A"/>
    <w:multiLevelType w:val="hybridMultilevel"/>
    <w:tmpl w:val="5204E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C628C5"/>
    <w:multiLevelType w:val="hybridMultilevel"/>
    <w:tmpl w:val="B55C3B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4945E1"/>
    <w:multiLevelType w:val="hybridMultilevel"/>
    <w:tmpl w:val="1E32E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972D3E"/>
    <w:multiLevelType w:val="hybridMultilevel"/>
    <w:tmpl w:val="BCC41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6F0727"/>
    <w:multiLevelType w:val="hybridMultilevel"/>
    <w:tmpl w:val="283C0B5A"/>
    <w:lvl w:ilvl="0" w:tplc="4009000F">
      <w:start w:val="1"/>
      <w:numFmt w:val="decimal"/>
      <w:lvlText w:val="%1."/>
      <w:lvlJc w:val="left"/>
      <w:pPr>
        <w:ind w:left="1428" w:hanging="360"/>
      </w:p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26"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ACB6DFE"/>
    <w:multiLevelType w:val="hybridMultilevel"/>
    <w:tmpl w:val="86CA57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B52343C"/>
    <w:multiLevelType w:val="hybridMultilevel"/>
    <w:tmpl w:val="4816DF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E3F4463"/>
    <w:multiLevelType w:val="hybridMultilevel"/>
    <w:tmpl w:val="8128788A"/>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6"/>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5"/>
  </w:num>
  <w:num w:numId="28">
    <w:abstractNumId w:val="17"/>
  </w:num>
  <w:num w:numId="29">
    <w:abstractNumId w:val="23"/>
  </w:num>
  <w:num w:numId="30">
    <w:abstractNumId w:val="25"/>
  </w:num>
  <w:num w:numId="31">
    <w:abstractNumId w:val="24"/>
  </w:num>
  <w:num w:numId="32">
    <w:abstractNumId w:val="21"/>
  </w:num>
  <w:num w:numId="33">
    <w:abstractNumId w:val="20"/>
  </w:num>
  <w:num w:numId="34">
    <w:abstractNumId w:val="19"/>
  </w:num>
  <w:num w:numId="35">
    <w:abstractNumId w:val="18"/>
  </w:num>
  <w:num w:numId="36">
    <w:abstractNumId w:val="14"/>
  </w:num>
  <w:num w:numId="37">
    <w:abstractNumId w:val="27"/>
  </w:num>
  <w:num w:numId="38">
    <w:abstractNumId w:val="28"/>
  </w:num>
  <w:num w:numId="39">
    <w:abstractNumId w:val="22"/>
  </w:num>
  <w:num w:numId="40">
    <w:abstractNumId w:val="29"/>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779"/>
    <w:rsid w:val="000375C8"/>
    <w:rsid w:val="0006429A"/>
    <w:rsid w:val="000866C1"/>
    <w:rsid w:val="000A6DA3"/>
    <w:rsid w:val="000C24F2"/>
    <w:rsid w:val="000C4CD0"/>
    <w:rsid w:val="000D465F"/>
    <w:rsid w:val="000E6D26"/>
    <w:rsid w:val="000F15CC"/>
    <w:rsid w:val="00103BE4"/>
    <w:rsid w:val="00120A7A"/>
    <w:rsid w:val="00141D7C"/>
    <w:rsid w:val="00161F67"/>
    <w:rsid w:val="00185351"/>
    <w:rsid w:val="00192567"/>
    <w:rsid w:val="001A13A6"/>
    <w:rsid w:val="001B6383"/>
    <w:rsid w:val="001D4362"/>
    <w:rsid w:val="001E5533"/>
    <w:rsid w:val="001F0BF7"/>
    <w:rsid w:val="001F2A4E"/>
    <w:rsid w:val="00242059"/>
    <w:rsid w:val="00247205"/>
    <w:rsid w:val="00271441"/>
    <w:rsid w:val="002A2659"/>
    <w:rsid w:val="002C04BF"/>
    <w:rsid w:val="002C2A49"/>
    <w:rsid w:val="002D1601"/>
    <w:rsid w:val="003758A0"/>
    <w:rsid w:val="0037760E"/>
    <w:rsid w:val="003C0522"/>
    <w:rsid w:val="003C2A50"/>
    <w:rsid w:val="003D481B"/>
    <w:rsid w:val="00426724"/>
    <w:rsid w:val="004A18E8"/>
    <w:rsid w:val="004F4533"/>
    <w:rsid w:val="00510F8A"/>
    <w:rsid w:val="005A4051"/>
    <w:rsid w:val="005C24BD"/>
    <w:rsid w:val="005C5885"/>
    <w:rsid w:val="005D7FA7"/>
    <w:rsid w:val="005E47A2"/>
    <w:rsid w:val="005F70A9"/>
    <w:rsid w:val="00632FB9"/>
    <w:rsid w:val="00680C9B"/>
    <w:rsid w:val="0069257D"/>
    <w:rsid w:val="006F325A"/>
    <w:rsid w:val="007339A3"/>
    <w:rsid w:val="00782ECA"/>
    <w:rsid w:val="007833A7"/>
    <w:rsid w:val="007A395B"/>
    <w:rsid w:val="00805463"/>
    <w:rsid w:val="00855982"/>
    <w:rsid w:val="00863D9C"/>
    <w:rsid w:val="00877A3A"/>
    <w:rsid w:val="008C2126"/>
    <w:rsid w:val="008E315E"/>
    <w:rsid w:val="00900E4A"/>
    <w:rsid w:val="009119E6"/>
    <w:rsid w:val="00942779"/>
    <w:rsid w:val="0094364F"/>
    <w:rsid w:val="009B6C4A"/>
    <w:rsid w:val="009F58AE"/>
    <w:rsid w:val="00A05704"/>
    <w:rsid w:val="00A05F77"/>
    <w:rsid w:val="00A10484"/>
    <w:rsid w:val="00A3654B"/>
    <w:rsid w:val="00A366ED"/>
    <w:rsid w:val="00A76BE0"/>
    <w:rsid w:val="00AA7EA9"/>
    <w:rsid w:val="00AB5462"/>
    <w:rsid w:val="00B1767F"/>
    <w:rsid w:val="00B816DD"/>
    <w:rsid w:val="00B9147D"/>
    <w:rsid w:val="00B91E2A"/>
    <w:rsid w:val="00B92899"/>
    <w:rsid w:val="00BC3AD0"/>
    <w:rsid w:val="00BE2BE5"/>
    <w:rsid w:val="00C0033B"/>
    <w:rsid w:val="00C12E75"/>
    <w:rsid w:val="00C139FA"/>
    <w:rsid w:val="00C408AC"/>
    <w:rsid w:val="00C878BF"/>
    <w:rsid w:val="00C916B7"/>
    <w:rsid w:val="00CB7A3D"/>
    <w:rsid w:val="00CE6F2A"/>
    <w:rsid w:val="00D0001F"/>
    <w:rsid w:val="00D26144"/>
    <w:rsid w:val="00D750FC"/>
    <w:rsid w:val="00D76AC7"/>
    <w:rsid w:val="00DB46D4"/>
    <w:rsid w:val="00DC1C11"/>
    <w:rsid w:val="00DD3FA6"/>
    <w:rsid w:val="00DE5A84"/>
    <w:rsid w:val="00DF6BDE"/>
    <w:rsid w:val="00E20CD0"/>
    <w:rsid w:val="00E90DA6"/>
    <w:rsid w:val="00EA3399"/>
    <w:rsid w:val="00EE1C20"/>
    <w:rsid w:val="00F14396"/>
    <w:rsid w:val="00F24AD0"/>
    <w:rsid w:val="00F85819"/>
    <w:rsid w:val="00F979DA"/>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816"/>
  <w15:chartTrackingRefBased/>
  <w15:docId w15:val="{1B4F17DD-2A0B-4D1B-8E3D-AC61BD21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link w:val="NoSpacingChar"/>
    <w:uiPriority w:val="1"/>
    <w:qFormat/>
    <w:rsid w:val="00942779"/>
    <w:pPr>
      <w:spacing w:after="0" w:line="240" w:lineRule="auto"/>
    </w:pPr>
    <w:rPr>
      <w:lang w:eastAsia="en-US"/>
    </w:rPr>
  </w:style>
  <w:style w:type="character" w:customStyle="1" w:styleId="NoSpacingChar">
    <w:name w:val="No Spacing Char"/>
    <w:basedOn w:val="DefaultParagraphFont"/>
    <w:link w:val="NoSpacing"/>
    <w:uiPriority w:val="1"/>
    <w:rsid w:val="00942779"/>
    <w:rPr>
      <w:lang w:eastAsia="en-US"/>
    </w:rPr>
  </w:style>
  <w:style w:type="paragraph" w:styleId="ListParagraph">
    <w:name w:val="List Paragraph"/>
    <w:basedOn w:val="Normal"/>
    <w:uiPriority w:val="34"/>
    <w:unhideWhenUsed/>
    <w:qFormat/>
    <w:rsid w:val="00863D9C"/>
    <w:pPr>
      <w:ind w:left="720"/>
      <w:contextualSpacing/>
    </w:pPr>
  </w:style>
  <w:style w:type="character" w:styleId="UnresolvedMention">
    <w:name w:val="Unresolved Mention"/>
    <w:basedOn w:val="DefaultParagraphFont"/>
    <w:uiPriority w:val="99"/>
    <w:semiHidden/>
    <w:unhideWhenUsed/>
    <w:rsid w:val="00510F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ocs.opencv.org/3.1.0/d5/daf/tutorial_py_histogram_equalization.htm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hyperlink" Target="https://matplotlib.org/api/_as_gen/matplotlib.pyplot.show.htm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ocs.opencv.org/3.1.0/d4/d13/tutorial_py_filtering.html" TargetMode="External"/><Relationship Id="rId33" Type="http://schemas.openxmlformats.org/officeDocument/2006/relationships/hyperlink" Target="https://matplotlib.org/api/_as_gen/matplotlib.pyplot.imshow.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opencv.org/3.1.0/dd/d49/tutorial_py_contour_feature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docs.opencv.org/3.0-beta/doc/py_tutorials/py_gui/py_image_display/py_image_display.html" TargetMode="External"/><Relationship Id="rId32" Type="http://schemas.openxmlformats.org/officeDocument/2006/relationships/hyperlink" Target="https://matplotlib.org/api/_as_gen/matplotlib.pyplot.figure.html" TargetMode="External"/><Relationship Id="rId37" Type="http://schemas.openxmlformats.org/officeDocument/2006/relationships/hyperlink" Target="https://www.ppgia.pucpr.br/~facon/Binarizacao/1986Kittler.pdf"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ocs.opencv.org/3.1.0/d4/d73/tutorial_py_contours_begin.html" TargetMode="External"/><Relationship Id="rId36" Type="http://schemas.openxmlformats.org/officeDocument/2006/relationships/hyperlink" Target="https://www.mathworks.com/matlabcentral/fileexchange/38390-basic-global-thresholding"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cikit-image.org/docs/dev/api/skimage.morphology.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ocs.opencv.org/3.4.0/d7/d4d/tutorial_py_thresholding.html" TargetMode="External"/><Relationship Id="rId30" Type="http://schemas.openxmlformats.org/officeDocument/2006/relationships/hyperlink" Target="https://docs.opencv.org/2.4/modules/imgproc/doc/miscellaneous_transformations.html?" TargetMode="External"/><Relationship Id="rId35" Type="http://schemas.openxmlformats.org/officeDocument/2006/relationships/hyperlink" Target="http://opencv-python-tutroals.readthedocs.io/en/latest/py_tutorials/py_imgproc/py_thresholding/py_thresholding.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yu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345</TotalTime>
  <Pages>14</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River Detection algorithm</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River Detection algorithm</dc:title>
  <dc:subject>Documentation</dc:subject>
  <dc:creator>Piyush Doke</dc:creator>
  <cp:lastModifiedBy>Piyush Doke</cp:lastModifiedBy>
  <cp:revision>67</cp:revision>
  <dcterms:created xsi:type="dcterms:W3CDTF">2018-06-11T11:04:00Z</dcterms:created>
  <dcterms:modified xsi:type="dcterms:W3CDTF">2018-06-13T13:22:00Z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